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Bidi" w:hAnsiTheme="majorBidi" w:cstheme="majorBidi"/>
          <w:b/>
          <w:bCs/>
          <w:sz w:val="28"/>
          <w:szCs w:val="28"/>
        </w:rPr>
        <w:id w:val="1501617673"/>
        <w:placeholder>
          <w:docPart w:val="06DBB9FF8C9B4E7DA3FE863532309045"/>
        </w:placeholder>
      </w:sdtPr>
      <w:sdtEndPr/>
      <w:sdtContent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id w:val="-1853787720"/>
            <w:placeholder>
              <w:docPart w:val="A77D51165D544A21A8E86419F0DDB231"/>
            </w:placeholder>
          </w:sdtPr>
          <w:sdtEndPr/>
          <w:sdtContent>
            <w:p w14:paraId="6E536A93" w14:textId="77777777" w:rsidR="00252B5A" w:rsidRDefault="00252B5A" w:rsidP="00C07B46">
              <w:pPr>
                <w:pStyle w:val="NoSpacing"/>
                <w:spacing w:line="360" w:lineRule="auto"/>
                <w:jc w:val="center"/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</w:pPr>
            </w:p>
            <w:p w14:paraId="616CB926" w14:textId="112C6D36" w:rsidR="00064C32" w:rsidRDefault="00C07B46" w:rsidP="00C07B46">
              <w:pPr>
                <w:pStyle w:val="NoSpacing"/>
                <w:spacing w:line="360" w:lineRule="auto"/>
                <w:jc w:val="center"/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</w:pPr>
              <w:r w:rsidRPr="001663D5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Group </w:t>
              </w:r>
              <w:r w:rsidR="001663D5" w:rsidRPr="001663D5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20</w:t>
              </w:r>
            </w:p>
          </w:sdtContent>
        </w:sdt>
      </w:sdtContent>
    </w:sdt>
    <w:p w14:paraId="7D36B76F" w14:textId="77777777" w:rsidR="00313610" w:rsidRDefault="00313610" w:rsidP="00313610">
      <w:pPr>
        <w:pStyle w:val="NoSpacing"/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728265E" w14:textId="77777777" w:rsidR="00313610" w:rsidRDefault="00313610" w:rsidP="00313610">
      <w:pPr>
        <w:pStyle w:val="NoSpacing"/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A54C688" w14:textId="77777777" w:rsidR="00313610" w:rsidRPr="001B10BF" w:rsidRDefault="00313610" w:rsidP="00313610">
      <w:pPr>
        <w:pStyle w:val="NoSpacing"/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DD6FE9" wp14:editId="331B311C">
            <wp:extent cx="2372360" cy="2812415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" t="2414" r="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15D7" w14:textId="77777777" w:rsidR="00064C32" w:rsidRDefault="00064C32" w:rsidP="00064C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C2D777" w14:textId="20C002A5" w:rsidR="001663D5" w:rsidRPr="001663D5" w:rsidRDefault="001663D5" w:rsidP="001663D5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/>
          <w:bCs/>
          <w:sz w:val="28"/>
          <w:szCs w:val="28"/>
          <w:lang w:val="en-MY"/>
        </w:rPr>
      </w:pPr>
      <w:r w:rsidRPr="001663D5">
        <w:rPr>
          <w:sz w:val="28"/>
          <w:szCs w:val="28"/>
        </w:rPr>
        <w:t>Employees Qualifications Management System</w:t>
      </w:r>
    </w:p>
    <w:p w14:paraId="79C550A7" w14:textId="0EDCF1C1" w:rsidR="00C07B46" w:rsidRPr="001663D5" w:rsidRDefault="00AB3DAE" w:rsidP="001663D5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/>
          <w:bCs/>
          <w:sz w:val="28"/>
          <w:szCs w:val="28"/>
          <w:lang w:val="en-MY"/>
        </w:rPr>
      </w:pPr>
      <w:r>
        <w:rPr>
          <w:rFonts w:ascii="Times New Roman" w:hAnsi="Times New Roman"/>
          <w:b/>
          <w:bCs/>
          <w:sz w:val="28"/>
          <w:szCs w:val="28"/>
          <w:lang w:val="en-MY"/>
        </w:rPr>
        <w:t>FINAL PROJECT REPORT</w:t>
      </w:r>
    </w:p>
    <w:p w14:paraId="21B41D51" w14:textId="77777777" w:rsidR="009E373D" w:rsidRDefault="009E373D" w:rsidP="000518D5">
      <w:pPr>
        <w:pStyle w:val="Heading1"/>
        <w:numPr>
          <w:ilvl w:val="0"/>
          <w:numId w:val="0"/>
        </w:numPr>
        <w:spacing w:line="360" w:lineRule="auto"/>
        <w:jc w:val="both"/>
      </w:pPr>
    </w:p>
    <w:p w14:paraId="15D56FA4" w14:textId="77777777" w:rsidR="00C07B46" w:rsidRDefault="00C07B46" w:rsidP="00C07B46"/>
    <w:tbl>
      <w:tblPr>
        <w:tblStyle w:val="GridTable1Light1"/>
        <w:tblW w:w="9737" w:type="dxa"/>
        <w:tblLook w:val="04A0" w:firstRow="1" w:lastRow="0" w:firstColumn="1" w:lastColumn="0" w:noHBand="0" w:noVBand="1"/>
      </w:tblPr>
      <w:tblGrid>
        <w:gridCol w:w="4868"/>
        <w:gridCol w:w="4869"/>
      </w:tblGrid>
      <w:tr w:rsidR="00C07B46" w14:paraId="0A435DB2" w14:textId="77777777" w:rsidTr="00C07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828976F" w14:textId="77777777" w:rsidR="00C07B46" w:rsidRDefault="00C07B46" w:rsidP="00C07B46">
            <w:pPr>
              <w:tabs>
                <w:tab w:val="left" w:pos="960"/>
              </w:tabs>
            </w:pPr>
            <w:r>
              <w:tab/>
              <w:t>ID</w:t>
            </w:r>
          </w:p>
        </w:tc>
        <w:tc>
          <w:tcPr>
            <w:tcW w:w="4869" w:type="dxa"/>
          </w:tcPr>
          <w:p w14:paraId="0846414A" w14:textId="77777777" w:rsidR="00C07B46" w:rsidRDefault="00C07B46" w:rsidP="00C07B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C07B46" w14:paraId="099DB63E" w14:textId="77777777" w:rsidTr="00C07B46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556E36C7" w14:textId="20D98FE6" w:rsidR="00C07B46" w:rsidRDefault="001663D5" w:rsidP="00C07B46">
            <w:r w:rsidRPr="001663D5">
              <w:t>202059</w:t>
            </w:r>
          </w:p>
        </w:tc>
        <w:tc>
          <w:tcPr>
            <w:tcW w:w="4869" w:type="dxa"/>
          </w:tcPr>
          <w:p w14:paraId="00384438" w14:textId="557220BA" w:rsidR="00C07B46" w:rsidRDefault="001663D5" w:rsidP="00C07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3D5">
              <w:t>Mostafa Nassar</w:t>
            </w:r>
          </w:p>
        </w:tc>
      </w:tr>
      <w:tr w:rsidR="00C07B46" w14:paraId="6FE1977E" w14:textId="77777777" w:rsidTr="00C07B46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02652E36" w14:textId="4031590E" w:rsidR="00C07B46" w:rsidRDefault="001663D5" w:rsidP="00C07B46">
            <w:r w:rsidRPr="001663D5">
              <w:t>206637</w:t>
            </w:r>
          </w:p>
        </w:tc>
        <w:tc>
          <w:tcPr>
            <w:tcW w:w="4869" w:type="dxa"/>
          </w:tcPr>
          <w:p w14:paraId="7EAA8C9E" w14:textId="05717C97" w:rsidR="00C07B46" w:rsidRDefault="001663D5" w:rsidP="00C07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663D5">
              <w:t>Bavly</w:t>
            </w:r>
            <w:proofErr w:type="spellEnd"/>
            <w:r w:rsidRPr="001663D5">
              <w:t xml:space="preserve"> Benyamin</w:t>
            </w:r>
          </w:p>
        </w:tc>
      </w:tr>
      <w:tr w:rsidR="00C07B46" w14:paraId="7AA278BC" w14:textId="77777777" w:rsidTr="00C07B46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C7D9DA8" w14:textId="6F0216B6" w:rsidR="00C07B46" w:rsidRDefault="001663D5" w:rsidP="00C07B46">
            <w:r>
              <w:t>194233</w:t>
            </w:r>
          </w:p>
        </w:tc>
        <w:tc>
          <w:tcPr>
            <w:tcW w:w="4869" w:type="dxa"/>
          </w:tcPr>
          <w:p w14:paraId="3A160AA0" w14:textId="6C8BEFCA" w:rsidR="00C07B46" w:rsidRDefault="001663D5" w:rsidP="00C07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Farah </w:t>
            </w:r>
            <w:proofErr w:type="spellStart"/>
            <w:r>
              <w:t>Aymen</w:t>
            </w:r>
            <w:proofErr w:type="spellEnd"/>
          </w:p>
        </w:tc>
      </w:tr>
      <w:tr w:rsidR="00C07B46" w14:paraId="7021F8CB" w14:textId="77777777" w:rsidTr="00C07B46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45FEB19E" w14:textId="2007F4BE" w:rsidR="00C07B46" w:rsidRDefault="001663D5" w:rsidP="00C07B46">
            <w:r w:rsidRPr="001663D5">
              <w:t>201762</w:t>
            </w:r>
          </w:p>
        </w:tc>
        <w:tc>
          <w:tcPr>
            <w:tcW w:w="4869" w:type="dxa"/>
          </w:tcPr>
          <w:p w14:paraId="56F0D4D6" w14:textId="1E029788" w:rsidR="00C07B46" w:rsidRDefault="001663D5" w:rsidP="00C07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663D5">
              <w:t>Amro</w:t>
            </w:r>
            <w:proofErr w:type="spellEnd"/>
            <w:r w:rsidRPr="001663D5">
              <w:t xml:space="preserve"> </w:t>
            </w:r>
            <w:proofErr w:type="spellStart"/>
            <w:r w:rsidRPr="001663D5">
              <w:t>Sherif</w:t>
            </w:r>
            <w:proofErr w:type="spellEnd"/>
          </w:p>
        </w:tc>
      </w:tr>
      <w:tr w:rsidR="001663D5" w14:paraId="4FBC463C" w14:textId="77777777" w:rsidTr="00C07B46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430D6D5" w14:textId="68E420E8" w:rsidR="001663D5" w:rsidRPr="001663D5" w:rsidRDefault="001663D5" w:rsidP="00C07B46">
            <w:r w:rsidRPr="001663D5">
              <w:t>197032</w:t>
            </w:r>
          </w:p>
        </w:tc>
        <w:tc>
          <w:tcPr>
            <w:tcW w:w="4869" w:type="dxa"/>
          </w:tcPr>
          <w:p w14:paraId="50AE749B" w14:textId="2184F29F" w:rsidR="001663D5" w:rsidRPr="001663D5" w:rsidRDefault="00252B5A" w:rsidP="00C07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Yossuf</w:t>
            </w:r>
            <w:proofErr w:type="spellEnd"/>
            <w:r w:rsidR="001663D5" w:rsidRPr="001663D5">
              <w:t xml:space="preserve"> Yasser</w:t>
            </w:r>
            <w:r>
              <w:t xml:space="preserve"> Mohamed</w:t>
            </w:r>
          </w:p>
        </w:tc>
      </w:tr>
    </w:tbl>
    <w:p w14:paraId="625288E4" w14:textId="045C91D6" w:rsidR="00C07B46" w:rsidRPr="00C07B46" w:rsidRDefault="00C07B46" w:rsidP="00C07B46">
      <w:pPr>
        <w:sectPr w:rsidR="00C07B46" w:rsidRPr="00C07B46" w:rsidSect="001550E8">
          <w:headerReference w:type="first" r:id="rId9"/>
          <w:pgSz w:w="11907" w:h="16839" w:code="9"/>
          <w:pgMar w:top="1440" w:right="1440" w:bottom="1440" w:left="1440" w:header="720" w:footer="720" w:gutter="0"/>
          <w:pgBorders w:offsetFrom="page">
            <w:top w:val="thinThickMediumGap" w:sz="18" w:space="24" w:color="auto"/>
            <w:left w:val="thinThickMediumGap" w:sz="18" w:space="24" w:color="auto"/>
            <w:bottom w:val="thickThinMediumGap" w:sz="18" w:space="24" w:color="auto"/>
            <w:right w:val="thickThinMediumGap" w:sz="18" w:space="24" w:color="auto"/>
          </w:pgBorders>
          <w:cols w:space="720"/>
          <w:titlePg/>
          <w:docGrid w:linePitch="360"/>
        </w:sectPr>
      </w:pPr>
    </w:p>
    <w:p w14:paraId="15FE4C09" w14:textId="7DD28F5A" w:rsidR="00C07B46" w:rsidRDefault="00C07B46" w:rsidP="00C07B46">
      <w:pPr>
        <w:pStyle w:val="Heading1"/>
        <w:numPr>
          <w:ilvl w:val="0"/>
          <w:numId w:val="22"/>
        </w:numPr>
      </w:pPr>
      <w:r>
        <w:lastRenderedPageBreak/>
        <w:t>Requirements Engineering</w:t>
      </w:r>
    </w:p>
    <w:p w14:paraId="11D2603E" w14:textId="77777777" w:rsidR="001663D5" w:rsidRPr="001663D5" w:rsidRDefault="001663D5" w:rsidP="001663D5"/>
    <w:p w14:paraId="3CFD4D52" w14:textId="4883672B" w:rsidR="001663D5" w:rsidRDefault="001663D5" w:rsidP="001663D5">
      <w:pPr>
        <w:rPr>
          <w:b/>
          <w:bCs/>
          <w:sz w:val="30"/>
          <w:szCs w:val="30"/>
        </w:rPr>
      </w:pPr>
      <w:r w:rsidRPr="007727DE">
        <w:rPr>
          <w:b/>
          <w:bCs/>
          <w:sz w:val="30"/>
          <w:szCs w:val="30"/>
        </w:rPr>
        <w:t xml:space="preserve">Functional requirements: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5894"/>
      </w:tblGrid>
      <w:tr w:rsidR="0057034E" w:rsidRPr="00275107" w14:paraId="1E7750C7" w14:textId="77777777" w:rsidTr="008B1A21">
        <w:tc>
          <w:tcPr>
            <w:tcW w:w="3348" w:type="dxa"/>
          </w:tcPr>
          <w:p w14:paraId="03BCB904" w14:textId="33545608" w:rsidR="0057034E" w:rsidRPr="00275107" w:rsidRDefault="0057034E" w:rsidP="0057034E">
            <w:pPr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 xml:space="preserve">Functional requirement </w:t>
            </w:r>
          </w:p>
          <w:p w14:paraId="7A53B7EF" w14:textId="77777777" w:rsidR="0057034E" w:rsidRPr="00275107" w:rsidRDefault="0057034E" w:rsidP="001663D5">
            <w:pPr>
              <w:rPr>
                <w:sz w:val="26"/>
                <w:szCs w:val="26"/>
              </w:rPr>
            </w:pPr>
          </w:p>
        </w:tc>
        <w:tc>
          <w:tcPr>
            <w:tcW w:w="5894" w:type="dxa"/>
          </w:tcPr>
          <w:p w14:paraId="78C4517E" w14:textId="29EDF256" w:rsidR="0057034E" w:rsidRPr="00275107" w:rsidRDefault="0057034E" w:rsidP="001663D5">
            <w:pPr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>Description</w:t>
            </w:r>
          </w:p>
        </w:tc>
      </w:tr>
      <w:tr w:rsidR="0057034E" w:rsidRPr="00275107" w14:paraId="6CE0A8DC" w14:textId="77777777" w:rsidTr="008B1A21">
        <w:tc>
          <w:tcPr>
            <w:tcW w:w="3348" w:type="dxa"/>
          </w:tcPr>
          <w:p w14:paraId="39F2146D" w14:textId="18714370" w:rsidR="0057034E" w:rsidRPr="00275107" w:rsidRDefault="00FE4979" w:rsidP="001663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Employee</w:t>
            </w:r>
          </w:p>
        </w:tc>
        <w:tc>
          <w:tcPr>
            <w:tcW w:w="5894" w:type="dxa"/>
          </w:tcPr>
          <w:p w14:paraId="17066F18" w14:textId="13962087" w:rsidR="0057034E" w:rsidRPr="00275107" w:rsidRDefault="0057034E" w:rsidP="001663D5">
            <w:pPr>
              <w:rPr>
                <w:b/>
                <w:bCs/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>The system shall allow adding employees.</w:t>
            </w:r>
          </w:p>
        </w:tc>
      </w:tr>
      <w:tr w:rsidR="00FE4979" w:rsidRPr="00275107" w14:paraId="539BE917" w14:textId="77777777" w:rsidTr="008B1A21">
        <w:tc>
          <w:tcPr>
            <w:tcW w:w="3348" w:type="dxa"/>
          </w:tcPr>
          <w:p w14:paraId="628B91AD" w14:textId="345BE951" w:rsidR="00FE4979" w:rsidRDefault="00FE4979" w:rsidP="00FE497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Employee</w:t>
            </w:r>
          </w:p>
        </w:tc>
        <w:tc>
          <w:tcPr>
            <w:tcW w:w="5894" w:type="dxa"/>
          </w:tcPr>
          <w:p w14:paraId="1F607CAE" w14:textId="6A2A89A8" w:rsidR="00FE4979" w:rsidRPr="00275107" w:rsidRDefault="00FE4979" w:rsidP="00FE4979">
            <w:pPr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 xml:space="preserve">The system shall allow </w:t>
            </w:r>
            <w:r>
              <w:rPr>
                <w:sz w:val="26"/>
                <w:szCs w:val="26"/>
              </w:rPr>
              <w:t>updating</w:t>
            </w:r>
            <w:r w:rsidRPr="00275107">
              <w:rPr>
                <w:sz w:val="26"/>
                <w:szCs w:val="26"/>
              </w:rPr>
              <w:t xml:space="preserve"> employees</w:t>
            </w:r>
            <w:r>
              <w:rPr>
                <w:sz w:val="26"/>
                <w:szCs w:val="26"/>
              </w:rPr>
              <w:t>’ information</w:t>
            </w:r>
            <w:r w:rsidRPr="00275107">
              <w:rPr>
                <w:sz w:val="26"/>
                <w:szCs w:val="26"/>
              </w:rPr>
              <w:t>.</w:t>
            </w:r>
          </w:p>
        </w:tc>
      </w:tr>
      <w:tr w:rsidR="00FE4979" w:rsidRPr="00275107" w14:paraId="14E245C0" w14:textId="77777777" w:rsidTr="008B1A21">
        <w:tc>
          <w:tcPr>
            <w:tcW w:w="3348" w:type="dxa"/>
          </w:tcPr>
          <w:p w14:paraId="58566C16" w14:textId="77E4A995" w:rsidR="00FE4979" w:rsidRPr="00275107" w:rsidRDefault="00FE4979" w:rsidP="00FE4979">
            <w:pPr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>Update Qualifications</w:t>
            </w:r>
          </w:p>
        </w:tc>
        <w:tc>
          <w:tcPr>
            <w:tcW w:w="5894" w:type="dxa"/>
          </w:tcPr>
          <w:p w14:paraId="56D13920" w14:textId="77777777" w:rsidR="00FE4979" w:rsidRPr="00275107" w:rsidRDefault="00FE4979" w:rsidP="00FE4979">
            <w:pPr>
              <w:suppressAutoHyphens/>
              <w:jc w:val="both"/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 xml:space="preserve">The system must give each employee the ability to update their </w:t>
            </w:r>
            <w:proofErr w:type="gramStart"/>
            <w:r w:rsidRPr="00275107">
              <w:rPr>
                <w:sz w:val="26"/>
                <w:szCs w:val="26"/>
              </w:rPr>
              <w:t>qualifications</w:t>
            </w:r>
            <w:proofErr w:type="gramEnd"/>
          </w:p>
          <w:p w14:paraId="067D6D99" w14:textId="77777777" w:rsidR="00FE4979" w:rsidRPr="00275107" w:rsidRDefault="00FE4979" w:rsidP="00FE4979">
            <w:pPr>
              <w:rPr>
                <w:b/>
                <w:bCs/>
                <w:sz w:val="26"/>
                <w:szCs w:val="26"/>
              </w:rPr>
            </w:pPr>
          </w:p>
        </w:tc>
      </w:tr>
      <w:tr w:rsidR="00FE4979" w:rsidRPr="00275107" w14:paraId="38EBCACD" w14:textId="77777777" w:rsidTr="008B1A21">
        <w:tc>
          <w:tcPr>
            <w:tcW w:w="3348" w:type="dxa"/>
          </w:tcPr>
          <w:p w14:paraId="2A5D61AA" w14:textId="3F5B72C9" w:rsidR="00FE4979" w:rsidRPr="00275107" w:rsidRDefault="00D82BC0" w:rsidP="00FE497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Assign</w:t>
            </w:r>
            <w:r w:rsidR="00FE4979" w:rsidRPr="00275107">
              <w:rPr>
                <w:sz w:val="26"/>
                <w:szCs w:val="26"/>
              </w:rPr>
              <w:t xml:space="preserve"> Courses</w:t>
            </w:r>
          </w:p>
        </w:tc>
        <w:tc>
          <w:tcPr>
            <w:tcW w:w="5894" w:type="dxa"/>
          </w:tcPr>
          <w:p w14:paraId="15E25C69" w14:textId="7B6E434A" w:rsidR="00FE4979" w:rsidRPr="00275107" w:rsidRDefault="00FE4979" w:rsidP="00FE4979">
            <w:pPr>
              <w:suppressAutoHyphens/>
              <w:jc w:val="both"/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 xml:space="preserve">The system should </w:t>
            </w:r>
            <w:r w:rsidR="00D82BC0">
              <w:rPr>
                <w:sz w:val="26"/>
                <w:szCs w:val="26"/>
              </w:rPr>
              <w:t>assign appropriate</w:t>
            </w:r>
            <w:r w:rsidRPr="00275107">
              <w:rPr>
                <w:sz w:val="26"/>
                <w:szCs w:val="26"/>
              </w:rPr>
              <w:t xml:space="preserve"> courses to its employees on a need basis</w:t>
            </w:r>
            <w:r w:rsidR="00D82BC0">
              <w:rPr>
                <w:sz w:val="26"/>
                <w:szCs w:val="26"/>
              </w:rPr>
              <w:t xml:space="preserve"> according to their skills</w:t>
            </w:r>
            <w:r w:rsidRPr="00275107">
              <w:rPr>
                <w:sz w:val="26"/>
                <w:szCs w:val="26"/>
              </w:rPr>
              <w:t>.</w:t>
            </w:r>
          </w:p>
          <w:p w14:paraId="5B7880A3" w14:textId="77777777" w:rsidR="00FE4979" w:rsidRPr="00275107" w:rsidRDefault="00FE4979" w:rsidP="00FE4979">
            <w:pPr>
              <w:rPr>
                <w:b/>
                <w:bCs/>
                <w:sz w:val="26"/>
                <w:szCs w:val="26"/>
              </w:rPr>
            </w:pPr>
          </w:p>
        </w:tc>
      </w:tr>
      <w:tr w:rsidR="00FE4979" w:rsidRPr="00275107" w14:paraId="70A6805F" w14:textId="77777777" w:rsidTr="008B1A21">
        <w:tc>
          <w:tcPr>
            <w:tcW w:w="3348" w:type="dxa"/>
          </w:tcPr>
          <w:p w14:paraId="7C6F9F7F" w14:textId="0C4C2214" w:rsidR="00FE4979" w:rsidRPr="00275107" w:rsidRDefault="00E84DB9" w:rsidP="00FE497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 Profile</w:t>
            </w:r>
          </w:p>
        </w:tc>
        <w:tc>
          <w:tcPr>
            <w:tcW w:w="5894" w:type="dxa"/>
          </w:tcPr>
          <w:p w14:paraId="61C0D280" w14:textId="0697A13D" w:rsidR="00FE4979" w:rsidRPr="00275107" w:rsidRDefault="00FE4979" w:rsidP="00FE4979">
            <w:pPr>
              <w:jc w:val="both"/>
              <w:rPr>
                <w:sz w:val="26"/>
                <w:szCs w:val="26"/>
              </w:rPr>
            </w:pPr>
            <w:r w:rsidRPr="00275107">
              <w:rPr>
                <w:sz w:val="26"/>
                <w:szCs w:val="26"/>
              </w:rPr>
              <w:t xml:space="preserve">The system </w:t>
            </w:r>
            <w:proofErr w:type="gramStart"/>
            <w:r w:rsidR="00E84DB9">
              <w:rPr>
                <w:sz w:val="26"/>
                <w:szCs w:val="26"/>
              </w:rPr>
              <w:t>give</w:t>
            </w:r>
            <w:proofErr w:type="gramEnd"/>
            <w:r w:rsidR="00E84DB9">
              <w:rPr>
                <w:sz w:val="26"/>
                <w:szCs w:val="26"/>
              </w:rPr>
              <w:t xml:space="preserve"> the authority for the employees to view their own profiles and courses they are enrolled in</w:t>
            </w:r>
            <w:r w:rsidRPr="00275107">
              <w:rPr>
                <w:sz w:val="26"/>
                <w:szCs w:val="26"/>
              </w:rPr>
              <w:t>.</w:t>
            </w:r>
          </w:p>
          <w:p w14:paraId="6146B54F" w14:textId="77777777" w:rsidR="00FE4979" w:rsidRPr="00275107" w:rsidRDefault="00FE4979" w:rsidP="00FE4979">
            <w:pPr>
              <w:suppressAutoHyphens/>
              <w:ind w:left="360"/>
              <w:jc w:val="both"/>
              <w:rPr>
                <w:sz w:val="26"/>
                <w:szCs w:val="26"/>
              </w:rPr>
            </w:pPr>
          </w:p>
        </w:tc>
      </w:tr>
    </w:tbl>
    <w:p w14:paraId="577EB4D5" w14:textId="34EE7856" w:rsidR="001663D5" w:rsidRPr="001663D5" w:rsidRDefault="001663D5" w:rsidP="0057034E">
      <w:pPr>
        <w:suppressAutoHyphens/>
        <w:jc w:val="both"/>
        <w:rPr>
          <w:sz w:val="28"/>
          <w:szCs w:val="28"/>
        </w:rPr>
      </w:pPr>
    </w:p>
    <w:p w14:paraId="54117689" w14:textId="013BDB32" w:rsidR="001663D5" w:rsidRPr="0057034E" w:rsidRDefault="001663D5" w:rsidP="0057034E">
      <w:pPr>
        <w:jc w:val="both"/>
        <w:rPr>
          <w:sz w:val="28"/>
          <w:szCs w:val="28"/>
        </w:rPr>
      </w:pPr>
    </w:p>
    <w:p w14:paraId="5086AC9E" w14:textId="4FFFB12F" w:rsidR="007727DE" w:rsidRDefault="007727DE" w:rsidP="007727DE">
      <w:pPr>
        <w:pStyle w:val="ListParagraph"/>
        <w:jc w:val="both"/>
        <w:rPr>
          <w:b/>
          <w:bCs/>
          <w:sz w:val="28"/>
          <w:szCs w:val="28"/>
        </w:rPr>
      </w:pPr>
    </w:p>
    <w:p w14:paraId="1F3D4639" w14:textId="0CBBACA3" w:rsidR="007727DE" w:rsidRDefault="007727DE" w:rsidP="007727DE">
      <w:pPr>
        <w:pStyle w:val="ListParagraph"/>
        <w:jc w:val="both"/>
        <w:rPr>
          <w:b/>
          <w:bCs/>
          <w:sz w:val="28"/>
          <w:szCs w:val="28"/>
        </w:rPr>
      </w:pPr>
    </w:p>
    <w:p w14:paraId="7C303F1D" w14:textId="669C3E16" w:rsidR="0057034E" w:rsidRDefault="0057034E" w:rsidP="007727DE">
      <w:pPr>
        <w:rPr>
          <w:b/>
          <w:bCs/>
          <w:sz w:val="30"/>
          <w:szCs w:val="30"/>
        </w:rPr>
      </w:pPr>
    </w:p>
    <w:p w14:paraId="1306CEC0" w14:textId="07365FCA" w:rsidR="00DF695F" w:rsidRDefault="00DF695F" w:rsidP="007727DE">
      <w:pPr>
        <w:rPr>
          <w:b/>
          <w:bCs/>
          <w:sz w:val="30"/>
          <w:szCs w:val="30"/>
        </w:rPr>
      </w:pPr>
    </w:p>
    <w:p w14:paraId="4C057929" w14:textId="0905FD41" w:rsidR="00DF695F" w:rsidRDefault="00DF695F" w:rsidP="007727DE">
      <w:pPr>
        <w:rPr>
          <w:b/>
          <w:bCs/>
          <w:sz w:val="30"/>
          <w:szCs w:val="30"/>
        </w:rPr>
      </w:pPr>
    </w:p>
    <w:p w14:paraId="45D1548B" w14:textId="6143CDCA" w:rsidR="00DF695F" w:rsidRDefault="00DF695F" w:rsidP="007727DE">
      <w:pPr>
        <w:rPr>
          <w:b/>
          <w:bCs/>
          <w:sz w:val="30"/>
          <w:szCs w:val="30"/>
        </w:rPr>
      </w:pPr>
    </w:p>
    <w:p w14:paraId="013AA603" w14:textId="41FF7C95" w:rsidR="00AA5BFC" w:rsidRDefault="00AA5BFC" w:rsidP="007727DE">
      <w:pPr>
        <w:rPr>
          <w:b/>
          <w:bCs/>
          <w:sz w:val="30"/>
          <w:szCs w:val="30"/>
        </w:rPr>
      </w:pPr>
    </w:p>
    <w:p w14:paraId="015B4284" w14:textId="25136D7D" w:rsidR="00AA5BFC" w:rsidRDefault="00AA5BFC" w:rsidP="007727DE">
      <w:pPr>
        <w:rPr>
          <w:b/>
          <w:bCs/>
          <w:sz w:val="30"/>
          <w:szCs w:val="30"/>
        </w:rPr>
      </w:pPr>
    </w:p>
    <w:p w14:paraId="755C1C57" w14:textId="69B82954" w:rsidR="00AA5BFC" w:rsidRDefault="00AA5BFC" w:rsidP="007727DE">
      <w:pPr>
        <w:rPr>
          <w:b/>
          <w:bCs/>
          <w:sz w:val="30"/>
          <w:szCs w:val="30"/>
        </w:rPr>
      </w:pPr>
    </w:p>
    <w:p w14:paraId="59167D84" w14:textId="4EDA1069" w:rsidR="00AA5BFC" w:rsidRDefault="00AA5BFC" w:rsidP="007727DE">
      <w:pPr>
        <w:rPr>
          <w:b/>
          <w:bCs/>
          <w:sz w:val="30"/>
          <w:szCs w:val="30"/>
        </w:rPr>
      </w:pPr>
    </w:p>
    <w:p w14:paraId="1EB475B9" w14:textId="0C14EB10" w:rsidR="00AA5BFC" w:rsidRDefault="00AA5BFC" w:rsidP="007727DE">
      <w:pPr>
        <w:rPr>
          <w:b/>
          <w:bCs/>
          <w:sz w:val="30"/>
          <w:szCs w:val="30"/>
        </w:rPr>
      </w:pPr>
    </w:p>
    <w:p w14:paraId="198A88C6" w14:textId="77777777" w:rsidR="00AA5BFC" w:rsidRDefault="00AA5BFC" w:rsidP="007727DE">
      <w:pPr>
        <w:rPr>
          <w:b/>
          <w:bCs/>
          <w:sz w:val="30"/>
          <w:szCs w:val="30"/>
        </w:rPr>
      </w:pPr>
    </w:p>
    <w:p w14:paraId="0085A807" w14:textId="77777777" w:rsidR="00DF695F" w:rsidRDefault="00DF695F" w:rsidP="007727DE">
      <w:pPr>
        <w:rPr>
          <w:b/>
          <w:bCs/>
          <w:sz w:val="30"/>
          <w:szCs w:val="30"/>
        </w:rPr>
      </w:pPr>
    </w:p>
    <w:p w14:paraId="3E43B4A4" w14:textId="7054B1A7" w:rsidR="007727DE" w:rsidRPr="007727DE" w:rsidRDefault="007727DE" w:rsidP="007727D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Non-</w:t>
      </w:r>
      <w:r w:rsidRPr="007727DE">
        <w:rPr>
          <w:b/>
          <w:bCs/>
          <w:sz w:val="30"/>
          <w:szCs w:val="30"/>
        </w:rPr>
        <w:t xml:space="preserve">Functional requirements: </w:t>
      </w:r>
    </w:p>
    <w:p w14:paraId="5FEFB7E1" w14:textId="77777777" w:rsidR="007727DE" w:rsidRDefault="007727DE" w:rsidP="007727DE">
      <w:pPr>
        <w:pStyle w:val="ListParagraph"/>
        <w:jc w:val="both"/>
        <w:rPr>
          <w:sz w:val="28"/>
          <w:szCs w:val="28"/>
        </w:rPr>
      </w:pPr>
    </w:p>
    <w:tbl>
      <w:tblPr>
        <w:tblStyle w:val="TableGrid"/>
        <w:tblW w:w="9615" w:type="dxa"/>
        <w:tblLayout w:type="fixed"/>
        <w:tblLook w:val="04A0" w:firstRow="1" w:lastRow="0" w:firstColumn="1" w:lastColumn="0" w:noHBand="0" w:noVBand="1"/>
      </w:tblPr>
      <w:tblGrid>
        <w:gridCol w:w="2983"/>
        <w:gridCol w:w="6632"/>
      </w:tblGrid>
      <w:tr w:rsidR="007727DE" w:rsidRPr="007727DE" w14:paraId="10636A9C" w14:textId="77777777" w:rsidTr="007727DE">
        <w:trPr>
          <w:trHeight w:val="1291"/>
        </w:trPr>
        <w:tc>
          <w:tcPr>
            <w:tcW w:w="2983" w:type="dxa"/>
          </w:tcPr>
          <w:p w14:paraId="3E3AEAD6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754FE8DC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Non-functional requirement </w:t>
            </w:r>
          </w:p>
        </w:tc>
        <w:tc>
          <w:tcPr>
            <w:tcW w:w="6632" w:type="dxa"/>
          </w:tcPr>
          <w:p w14:paraId="15A526F4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7BD408D2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Description </w:t>
            </w:r>
          </w:p>
        </w:tc>
      </w:tr>
      <w:tr w:rsidR="007727DE" w:rsidRPr="007727DE" w14:paraId="530BC8C2" w14:textId="77777777" w:rsidTr="007727DE">
        <w:trPr>
          <w:trHeight w:val="1291"/>
        </w:trPr>
        <w:tc>
          <w:tcPr>
            <w:tcW w:w="2983" w:type="dxa"/>
          </w:tcPr>
          <w:p w14:paraId="50FDA223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2D41ECC9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Reusability</w:t>
            </w:r>
          </w:p>
        </w:tc>
        <w:tc>
          <w:tcPr>
            <w:tcW w:w="6632" w:type="dxa"/>
          </w:tcPr>
          <w:p w14:paraId="5525AD37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2172FACA" w14:textId="79A134AF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The system shall work on the following operating systems: Windows 10, MacOS 10.0 and up, Arch-Linux-based systems, IOS 12.0 and up, Android 6.0 and up</w:t>
            </w:r>
          </w:p>
        </w:tc>
      </w:tr>
      <w:tr w:rsidR="007727DE" w:rsidRPr="007727DE" w14:paraId="3A99014C" w14:textId="77777777" w:rsidTr="007727DE">
        <w:trPr>
          <w:trHeight w:val="1350"/>
        </w:trPr>
        <w:tc>
          <w:tcPr>
            <w:tcW w:w="2983" w:type="dxa"/>
          </w:tcPr>
          <w:p w14:paraId="0621AF38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554BAAAB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Ease of use</w:t>
            </w:r>
          </w:p>
        </w:tc>
        <w:tc>
          <w:tcPr>
            <w:tcW w:w="6632" w:type="dxa"/>
          </w:tcPr>
          <w:p w14:paraId="52DF4C38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5B7BE1F9" w14:textId="386F268B" w:rsidR="007727DE" w:rsidRPr="007727DE" w:rsidRDefault="007727DE" w:rsidP="00BF78C1">
            <w:pPr>
              <w:widowControl w:val="0"/>
              <w:rPr>
                <w:sz w:val="26"/>
                <w:szCs w:val="26"/>
                <w:lang w:bidi="ar-EG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Staff members shall be able to use all the system functions after 1 hours of training, the average number of errors shall not exceed 2 per hour of system use.</w:t>
            </w:r>
          </w:p>
        </w:tc>
      </w:tr>
      <w:tr w:rsidR="007727DE" w:rsidRPr="007727DE" w14:paraId="0B0A96E7" w14:textId="77777777" w:rsidTr="007727DE">
        <w:trPr>
          <w:trHeight w:val="1350"/>
        </w:trPr>
        <w:tc>
          <w:tcPr>
            <w:tcW w:w="2983" w:type="dxa"/>
          </w:tcPr>
          <w:p w14:paraId="1AD39368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41CACB9B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Reliability</w:t>
            </w:r>
          </w:p>
        </w:tc>
        <w:tc>
          <w:tcPr>
            <w:tcW w:w="6632" w:type="dxa"/>
          </w:tcPr>
          <w:p w14:paraId="1BF1D672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27BCA4CA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The system must be available during normal working hours (Sun-Thu, 08:00 – 16:00), with a maximum of 20 minutes downtime/week</w:t>
            </w:r>
          </w:p>
        </w:tc>
      </w:tr>
      <w:tr w:rsidR="007727DE" w:rsidRPr="007727DE" w14:paraId="54A0F237" w14:textId="77777777" w:rsidTr="007727DE">
        <w:trPr>
          <w:trHeight w:val="1350"/>
        </w:trPr>
        <w:tc>
          <w:tcPr>
            <w:tcW w:w="2983" w:type="dxa"/>
            <w:tcBorders>
              <w:top w:val="nil"/>
            </w:tcBorders>
          </w:tcPr>
          <w:p w14:paraId="304BD444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681AFEF4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Robustness</w:t>
            </w:r>
          </w:p>
        </w:tc>
        <w:tc>
          <w:tcPr>
            <w:tcW w:w="6632" w:type="dxa"/>
            <w:tcBorders>
              <w:top w:val="nil"/>
            </w:tcBorders>
          </w:tcPr>
          <w:p w14:paraId="6EB3D711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044E8DC2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The system shall take less than 2 minutes to restart after failure. Data must be backed up weekly to prevent data corruption following failure.</w:t>
            </w:r>
          </w:p>
        </w:tc>
      </w:tr>
      <w:tr w:rsidR="007727DE" w:rsidRPr="007727DE" w14:paraId="1B92BECE" w14:textId="77777777" w:rsidTr="007727DE">
        <w:trPr>
          <w:trHeight w:val="1291"/>
        </w:trPr>
        <w:tc>
          <w:tcPr>
            <w:tcW w:w="2983" w:type="dxa"/>
          </w:tcPr>
          <w:p w14:paraId="3D78FE4C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65C08D0A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Speed </w:t>
            </w:r>
          </w:p>
        </w:tc>
        <w:tc>
          <w:tcPr>
            <w:tcW w:w="6632" w:type="dxa"/>
          </w:tcPr>
          <w:p w14:paraId="26EF93E6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50099B2C" w14:textId="1B267DD6" w:rsidR="007727DE" w:rsidRPr="007727DE" w:rsidRDefault="007727DE" w:rsidP="00BF78C1">
            <w:pPr>
              <w:widowControl w:val="0"/>
              <w:rPr>
                <w:sz w:val="26"/>
                <w:szCs w:val="26"/>
                <w:lang w:bidi="ar-EG"/>
              </w:rPr>
            </w:pPr>
            <w:r w:rsidRPr="007727DE">
              <w:rPr>
                <w:rFonts w:eastAsia="Calibri" w:cs="Arial"/>
                <w:sz w:val="26"/>
                <w:szCs w:val="26"/>
                <w:lang w:bidi="ar-EG"/>
              </w:rPr>
              <w:t xml:space="preserve">The system shall be able to 700 </w:t>
            </w:r>
            <w:r w:rsidRPr="007727DE">
              <w:rPr>
                <w:rFonts w:eastAsia="Calibri" w:cs="Arial"/>
                <w:sz w:val="26"/>
                <w:szCs w:val="26"/>
                <w:lang w:val="en-GB" w:bidi="ar-EG"/>
              </w:rPr>
              <w:t xml:space="preserve">transactions </w:t>
            </w:r>
            <w:r w:rsidRPr="007727DE">
              <w:rPr>
                <w:rFonts w:eastAsia="Calibri" w:cs="Arial"/>
                <w:sz w:val="26"/>
                <w:szCs w:val="26"/>
                <w:lang w:bidi="ar-EG"/>
              </w:rPr>
              <w:t>per</w:t>
            </w:r>
            <w:r w:rsidRPr="007727DE">
              <w:rPr>
                <w:rFonts w:eastAsia="Calibri" w:cs="Arial"/>
                <w:sz w:val="26"/>
                <w:szCs w:val="26"/>
                <w:lang w:val="en-GB" w:bidi="ar-EG"/>
              </w:rPr>
              <w:t xml:space="preserve"> second and the response time w</w:t>
            </w:r>
            <w:r w:rsidRPr="007727DE">
              <w:rPr>
                <w:rFonts w:eastAsia="Calibri" w:cs="Arial"/>
                <w:sz w:val="26"/>
                <w:szCs w:val="26"/>
                <w:lang w:bidi="ar-EG"/>
              </w:rPr>
              <w:t>ill not exceed 0.5 second</w:t>
            </w:r>
          </w:p>
        </w:tc>
      </w:tr>
      <w:tr w:rsidR="007727DE" w:rsidRPr="007727DE" w14:paraId="29745DDF" w14:textId="77777777" w:rsidTr="007727DE">
        <w:trPr>
          <w:trHeight w:val="1291"/>
        </w:trPr>
        <w:tc>
          <w:tcPr>
            <w:tcW w:w="2983" w:type="dxa"/>
          </w:tcPr>
          <w:p w14:paraId="67AE93D0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2F698E7F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Development </w:t>
            </w:r>
          </w:p>
        </w:tc>
        <w:tc>
          <w:tcPr>
            <w:tcW w:w="6632" w:type="dxa"/>
          </w:tcPr>
          <w:p w14:paraId="7F8C623E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47A1E8FF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The system must be programmed using Java SE </w:t>
            </w:r>
            <w:proofErr w:type="gramStart"/>
            <w:r w:rsidRPr="007727DE">
              <w:rPr>
                <w:rFonts w:eastAsia="Calibri" w:cs="Arial"/>
                <w:sz w:val="26"/>
                <w:szCs w:val="26"/>
              </w:rPr>
              <w:t>16, and</w:t>
            </w:r>
            <w:proofErr w:type="gramEnd"/>
            <w:r w:rsidRPr="007727DE">
              <w:rPr>
                <w:rFonts w:eastAsia="Calibri" w:cs="Arial"/>
                <w:sz w:val="26"/>
                <w:szCs w:val="26"/>
              </w:rPr>
              <w:t xml:space="preserve"> using MySQL as its database.</w:t>
            </w:r>
          </w:p>
        </w:tc>
      </w:tr>
      <w:tr w:rsidR="007727DE" w:rsidRPr="007727DE" w14:paraId="1700B11B" w14:textId="77777777" w:rsidTr="007727DE">
        <w:trPr>
          <w:trHeight w:val="1291"/>
        </w:trPr>
        <w:tc>
          <w:tcPr>
            <w:tcW w:w="2983" w:type="dxa"/>
            <w:tcBorders>
              <w:top w:val="nil"/>
            </w:tcBorders>
          </w:tcPr>
          <w:p w14:paraId="704208AE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3053DECB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>Legislative</w:t>
            </w:r>
          </w:p>
        </w:tc>
        <w:tc>
          <w:tcPr>
            <w:tcW w:w="6632" w:type="dxa"/>
            <w:tcBorders>
              <w:top w:val="nil"/>
            </w:tcBorders>
          </w:tcPr>
          <w:p w14:paraId="1C96D4A9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616912BC" w14:textId="77777777" w:rsidR="007727DE" w:rsidRPr="007727DE" w:rsidRDefault="007727DE" w:rsidP="00BF78C1">
            <w:pPr>
              <w:widowControl w:val="0"/>
              <w:rPr>
                <w:rFonts w:ascii="Calibri" w:eastAsia="Calibri" w:hAnsi="Calibri" w:cs="Arial"/>
                <w:sz w:val="26"/>
                <w:szCs w:val="26"/>
              </w:rPr>
            </w:pPr>
            <w:r w:rsidRPr="007727DE">
              <w:rPr>
                <w:rFonts w:eastAsia="Calibri" w:cs="Arial"/>
                <w:sz w:val="26"/>
                <w:szCs w:val="26"/>
              </w:rPr>
              <w:t xml:space="preserve">Employees’ sensitive data (SSN, address, </w:t>
            </w:r>
            <w:proofErr w:type="spellStart"/>
            <w:r w:rsidRPr="007727DE">
              <w:rPr>
                <w:rFonts w:eastAsia="Calibri" w:cs="Arial"/>
                <w:sz w:val="26"/>
                <w:szCs w:val="26"/>
              </w:rPr>
              <w:t>DoB</w:t>
            </w:r>
            <w:proofErr w:type="spellEnd"/>
            <w:r w:rsidRPr="007727DE">
              <w:rPr>
                <w:rFonts w:eastAsia="Calibri" w:cs="Arial"/>
                <w:sz w:val="26"/>
                <w:szCs w:val="26"/>
              </w:rPr>
              <w:t xml:space="preserve">, mobile number) shall be encrypted using AES to prevent the leaking of such data. </w:t>
            </w:r>
          </w:p>
        </w:tc>
      </w:tr>
    </w:tbl>
    <w:p w14:paraId="5E6AB1FC" w14:textId="77777777" w:rsidR="007727DE" w:rsidRPr="00A430F3" w:rsidRDefault="007727DE" w:rsidP="007727DE">
      <w:pPr>
        <w:pStyle w:val="ListParagraph"/>
        <w:jc w:val="both"/>
        <w:rPr>
          <w:sz w:val="28"/>
          <w:szCs w:val="28"/>
        </w:rPr>
      </w:pPr>
    </w:p>
    <w:p w14:paraId="57B7BA6D" w14:textId="77777777" w:rsidR="00C07B46" w:rsidRDefault="00C07B46" w:rsidP="00C07B46"/>
    <w:p w14:paraId="3E77DA8A" w14:textId="77777777" w:rsidR="00C07B46" w:rsidRDefault="00C07B46" w:rsidP="00C07B46"/>
    <w:p w14:paraId="1707AC0A" w14:textId="77777777" w:rsidR="00C07B46" w:rsidRDefault="00C07B46" w:rsidP="00C07B46"/>
    <w:p w14:paraId="1C5FAF30" w14:textId="77777777" w:rsidR="00C07B46" w:rsidRDefault="00C07B46" w:rsidP="00C07B46"/>
    <w:p w14:paraId="0C4C7185" w14:textId="2D419EAA" w:rsidR="00C07B46" w:rsidRDefault="00C07B46" w:rsidP="00C07B46"/>
    <w:p w14:paraId="6BABBE00" w14:textId="77777777" w:rsidR="00C07B46" w:rsidRDefault="00C07B46" w:rsidP="00C07B46">
      <w:pPr>
        <w:pStyle w:val="Heading1"/>
        <w:numPr>
          <w:ilvl w:val="0"/>
          <w:numId w:val="22"/>
        </w:numPr>
      </w:pPr>
      <w:r>
        <w:t>Context Diagram</w:t>
      </w:r>
    </w:p>
    <w:p w14:paraId="71F7A123" w14:textId="6776265B" w:rsidR="00C07B46" w:rsidRDefault="00AB5075" w:rsidP="00C07B46">
      <w:r>
        <w:rPr>
          <w:noProof/>
        </w:rPr>
        <w:drawing>
          <wp:anchor distT="0" distB="0" distL="114300" distR="114300" simplePos="0" relativeHeight="251635712" behindDoc="1" locked="0" layoutInCell="1" allowOverlap="1" wp14:anchorId="3EFFEC49" wp14:editId="7F576AA0">
            <wp:simplePos x="0" y="0"/>
            <wp:positionH relativeFrom="column">
              <wp:posOffset>-485774</wp:posOffset>
            </wp:positionH>
            <wp:positionV relativeFrom="paragraph">
              <wp:posOffset>301625</wp:posOffset>
            </wp:positionV>
            <wp:extent cx="6686550" cy="20859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1EA6A" w14:textId="572FFFD3" w:rsidR="007727DE" w:rsidRDefault="007727DE" w:rsidP="00C07B46"/>
    <w:p w14:paraId="43EDB699" w14:textId="37B9FC16" w:rsidR="00C07B46" w:rsidRDefault="00C07B46" w:rsidP="00C07B46"/>
    <w:p w14:paraId="1182E13A" w14:textId="2C5220A7" w:rsidR="00C07B46" w:rsidRDefault="00AB5075" w:rsidP="00AB5075">
      <w:pPr>
        <w:tabs>
          <w:tab w:val="left" w:pos="5835"/>
        </w:tabs>
      </w:pPr>
      <w:r>
        <w:tab/>
      </w:r>
    </w:p>
    <w:p w14:paraId="65073926" w14:textId="77777777" w:rsidR="00C07B46" w:rsidRDefault="00C07B46" w:rsidP="00C07B46"/>
    <w:p w14:paraId="612840CB" w14:textId="77777777" w:rsidR="00C07B46" w:rsidRDefault="00C07B46" w:rsidP="00C07B46"/>
    <w:p w14:paraId="604A8B5A" w14:textId="77777777" w:rsidR="00C07B46" w:rsidRDefault="00C07B46" w:rsidP="00C07B46"/>
    <w:p w14:paraId="26D0F335" w14:textId="77777777" w:rsidR="00C07B46" w:rsidRDefault="00C07B46" w:rsidP="00C07B46"/>
    <w:p w14:paraId="390F073B" w14:textId="77777777" w:rsidR="00C07B46" w:rsidRDefault="00C07B46" w:rsidP="00C07B46"/>
    <w:p w14:paraId="10952725" w14:textId="48AB63DB" w:rsidR="00C07B46" w:rsidRDefault="00C07B46" w:rsidP="00C07B46"/>
    <w:p w14:paraId="450B7F92" w14:textId="77777777" w:rsidR="00C07B46" w:rsidRDefault="00C07B46" w:rsidP="00C07B46"/>
    <w:p w14:paraId="6529E8AA" w14:textId="77777777" w:rsidR="00C07B46" w:rsidRDefault="00C07B46" w:rsidP="00C07B46"/>
    <w:p w14:paraId="13CFBFCA" w14:textId="77777777" w:rsidR="00C07B46" w:rsidRDefault="00C07B46" w:rsidP="00C07B46"/>
    <w:p w14:paraId="23FD6FCB" w14:textId="106225C0" w:rsidR="00C07B46" w:rsidRDefault="00C07B46" w:rsidP="00C07B46"/>
    <w:p w14:paraId="4CB67631" w14:textId="77777777" w:rsidR="00C07B46" w:rsidRDefault="00C07B46" w:rsidP="00C07B46"/>
    <w:p w14:paraId="0EE11F87" w14:textId="77777777" w:rsidR="00C07B46" w:rsidRDefault="00C07B46" w:rsidP="00C07B46"/>
    <w:p w14:paraId="6D833CD5" w14:textId="77777777" w:rsidR="00C07B46" w:rsidRDefault="00C07B46" w:rsidP="00C07B46"/>
    <w:p w14:paraId="64DB27DE" w14:textId="67A32666" w:rsidR="00C07B46" w:rsidRDefault="00C07B46" w:rsidP="007727DE">
      <w:pPr>
        <w:rPr>
          <w:noProof/>
        </w:rPr>
      </w:pPr>
    </w:p>
    <w:p w14:paraId="790506D8" w14:textId="1E92835B" w:rsidR="007727DE" w:rsidRDefault="007727DE" w:rsidP="007727DE">
      <w:pPr>
        <w:rPr>
          <w:noProof/>
        </w:rPr>
      </w:pPr>
    </w:p>
    <w:p w14:paraId="75C605CF" w14:textId="48D9C88A" w:rsidR="007727DE" w:rsidRDefault="007727DE" w:rsidP="007727DE">
      <w:pPr>
        <w:rPr>
          <w:noProof/>
        </w:rPr>
      </w:pPr>
    </w:p>
    <w:p w14:paraId="65EF372A" w14:textId="252428B7" w:rsidR="007727DE" w:rsidRDefault="007727DE" w:rsidP="007727DE">
      <w:pPr>
        <w:rPr>
          <w:noProof/>
        </w:rPr>
      </w:pPr>
    </w:p>
    <w:p w14:paraId="773AC1E1" w14:textId="242CC6EE" w:rsidR="007727DE" w:rsidRDefault="007727DE" w:rsidP="007727DE">
      <w:pPr>
        <w:rPr>
          <w:noProof/>
        </w:rPr>
      </w:pPr>
    </w:p>
    <w:p w14:paraId="64D86B68" w14:textId="5D9D518A" w:rsidR="007727DE" w:rsidRDefault="007727DE" w:rsidP="007727DE">
      <w:pPr>
        <w:rPr>
          <w:noProof/>
        </w:rPr>
      </w:pPr>
    </w:p>
    <w:p w14:paraId="774E1663" w14:textId="09BDCC74" w:rsidR="007727DE" w:rsidRDefault="007727DE" w:rsidP="007727DE">
      <w:pPr>
        <w:rPr>
          <w:noProof/>
        </w:rPr>
      </w:pPr>
    </w:p>
    <w:p w14:paraId="5159349D" w14:textId="664446E5" w:rsidR="007727DE" w:rsidRDefault="007727DE" w:rsidP="007727DE">
      <w:pPr>
        <w:rPr>
          <w:noProof/>
        </w:rPr>
      </w:pPr>
    </w:p>
    <w:p w14:paraId="6460B38E" w14:textId="6CD52BCB" w:rsidR="007727DE" w:rsidRDefault="007727DE" w:rsidP="007727DE">
      <w:pPr>
        <w:rPr>
          <w:noProof/>
        </w:rPr>
      </w:pPr>
    </w:p>
    <w:p w14:paraId="48FE0973" w14:textId="54BD609C" w:rsidR="007727DE" w:rsidRDefault="007727DE" w:rsidP="007727DE">
      <w:pPr>
        <w:rPr>
          <w:noProof/>
        </w:rPr>
      </w:pPr>
    </w:p>
    <w:p w14:paraId="003026BA" w14:textId="388569F0" w:rsidR="007727DE" w:rsidRDefault="007727DE" w:rsidP="007727DE"/>
    <w:p w14:paraId="429DD25C" w14:textId="54072DFD" w:rsidR="007727DE" w:rsidRDefault="00C07B46" w:rsidP="00C07B46">
      <w:pPr>
        <w:pStyle w:val="Heading1"/>
        <w:numPr>
          <w:ilvl w:val="0"/>
          <w:numId w:val="22"/>
        </w:numPr>
      </w:pPr>
      <w:r>
        <w:lastRenderedPageBreak/>
        <w:t xml:space="preserve">Use case </w:t>
      </w:r>
      <w:proofErr w:type="gramStart"/>
      <w:r>
        <w:t>Diagram</w:t>
      </w:r>
      <w:proofErr w:type="gramEnd"/>
    </w:p>
    <w:p w14:paraId="61B18203" w14:textId="30D11E30" w:rsidR="007727DE" w:rsidRPr="007727DE" w:rsidRDefault="00FB5FA3" w:rsidP="007727DE">
      <w:r>
        <w:rPr>
          <w:noProof/>
        </w:rPr>
        <w:drawing>
          <wp:anchor distT="0" distB="0" distL="114300" distR="114300" simplePos="0" relativeHeight="251653120" behindDoc="1" locked="0" layoutInCell="1" allowOverlap="1" wp14:anchorId="3583EEE7" wp14:editId="56498774">
            <wp:simplePos x="0" y="0"/>
            <wp:positionH relativeFrom="column">
              <wp:posOffset>-552451</wp:posOffset>
            </wp:positionH>
            <wp:positionV relativeFrom="paragraph">
              <wp:posOffset>109855</wp:posOffset>
            </wp:positionV>
            <wp:extent cx="6808591" cy="4572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256" cy="457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56EE0" w14:textId="02AFE42C" w:rsidR="00C07B46" w:rsidRDefault="00C07B46" w:rsidP="007727DE">
      <w:pPr>
        <w:pStyle w:val="Heading1"/>
        <w:numPr>
          <w:ilvl w:val="0"/>
          <w:numId w:val="0"/>
        </w:numPr>
        <w:ind w:left="720"/>
      </w:pPr>
    </w:p>
    <w:p w14:paraId="6DCB718C" w14:textId="77777777" w:rsidR="00C07B46" w:rsidRDefault="00C07B46" w:rsidP="00C07B46"/>
    <w:p w14:paraId="30CFF076" w14:textId="77777777" w:rsidR="00C07B46" w:rsidRDefault="00C07B46" w:rsidP="00C07B46"/>
    <w:p w14:paraId="3448A839" w14:textId="77777777" w:rsidR="00C07B46" w:rsidRDefault="00C07B46" w:rsidP="00FB5FA3">
      <w:pPr>
        <w:jc w:val="center"/>
      </w:pPr>
    </w:p>
    <w:p w14:paraId="626A65E0" w14:textId="77777777" w:rsidR="00C07B46" w:rsidRDefault="00C07B46" w:rsidP="00C07B46"/>
    <w:p w14:paraId="26D3340B" w14:textId="77777777" w:rsidR="00C07B46" w:rsidRDefault="00C07B46" w:rsidP="00C07B46"/>
    <w:p w14:paraId="0F805288" w14:textId="77777777" w:rsidR="00C07B46" w:rsidRDefault="00C07B46" w:rsidP="00C07B46"/>
    <w:p w14:paraId="48EAD84A" w14:textId="77777777" w:rsidR="00C07B46" w:rsidRDefault="00C07B46" w:rsidP="00C07B46"/>
    <w:p w14:paraId="74786127" w14:textId="77777777" w:rsidR="00C07B46" w:rsidRDefault="00C07B46" w:rsidP="00C07B46"/>
    <w:p w14:paraId="4933FFF1" w14:textId="77777777" w:rsidR="00C07B46" w:rsidRDefault="00C07B46" w:rsidP="00C07B46"/>
    <w:p w14:paraId="6AEE943E" w14:textId="77777777" w:rsidR="00C07B46" w:rsidRDefault="00C07B46" w:rsidP="00C07B46"/>
    <w:p w14:paraId="5DBA0A9A" w14:textId="77777777" w:rsidR="00C07B46" w:rsidRDefault="00C07B46" w:rsidP="00C07B46"/>
    <w:p w14:paraId="4535AE5B" w14:textId="77777777" w:rsidR="00C07B46" w:rsidRDefault="00C07B46" w:rsidP="00C07B46"/>
    <w:p w14:paraId="376EAEED" w14:textId="77777777" w:rsidR="00C07B46" w:rsidRDefault="00C07B46" w:rsidP="00C07B46"/>
    <w:p w14:paraId="2C399A15" w14:textId="77777777" w:rsidR="00C07B46" w:rsidRDefault="00C07B46" w:rsidP="00C07B46"/>
    <w:p w14:paraId="38D8E541" w14:textId="77777777" w:rsidR="00C07B46" w:rsidRDefault="00C07B46" w:rsidP="00C07B46"/>
    <w:p w14:paraId="73DFCF58" w14:textId="77777777" w:rsidR="00C07B46" w:rsidRDefault="00C07B46" w:rsidP="00C07B46"/>
    <w:p w14:paraId="6C224FEA" w14:textId="77777777" w:rsidR="00C07B46" w:rsidRDefault="00C07B46" w:rsidP="00C07B46"/>
    <w:p w14:paraId="7B60A20A" w14:textId="77777777" w:rsidR="00C07B46" w:rsidRDefault="00C07B46" w:rsidP="00C07B46"/>
    <w:p w14:paraId="45355856" w14:textId="77777777" w:rsidR="00C07B46" w:rsidRDefault="00C07B46" w:rsidP="00C07B46"/>
    <w:p w14:paraId="2A8ABB14" w14:textId="77777777" w:rsidR="00C07B46" w:rsidRDefault="00C07B46" w:rsidP="00C07B46"/>
    <w:p w14:paraId="2737ADF5" w14:textId="77777777" w:rsidR="00C07B46" w:rsidRDefault="00C07B46" w:rsidP="00C07B46"/>
    <w:p w14:paraId="1E19529E" w14:textId="77777777" w:rsidR="00C07B46" w:rsidRDefault="00C07B46" w:rsidP="00C07B46"/>
    <w:p w14:paraId="4C833D3B" w14:textId="77777777" w:rsidR="00C07B46" w:rsidRDefault="00C07B46" w:rsidP="00C07B46"/>
    <w:p w14:paraId="61D0E55C" w14:textId="77777777" w:rsidR="00C07B46" w:rsidRDefault="00C07B46" w:rsidP="00C07B46"/>
    <w:p w14:paraId="25FBEDF7" w14:textId="77777777" w:rsidR="00C07B46" w:rsidRDefault="00C07B46" w:rsidP="00C07B46"/>
    <w:p w14:paraId="4CE4D3A7" w14:textId="77777777" w:rsidR="00C07B46" w:rsidRDefault="00C07B46" w:rsidP="00C07B46"/>
    <w:p w14:paraId="40EE5B68" w14:textId="77777777" w:rsidR="00C07B46" w:rsidRDefault="00C07B46" w:rsidP="00C07B46"/>
    <w:p w14:paraId="133573FC" w14:textId="0B7E7914" w:rsidR="00C07B46" w:rsidRDefault="00C07B46" w:rsidP="00C07B46">
      <w:pPr>
        <w:pStyle w:val="Heading1"/>
        <w:numPr>
          <w:ilvl w:val="0"/>
          <w:numId w:val="22"/>
        </w:numPr>
      </w:pPr>
      <w:r>
        <w:lastRenderedPageBreak/>
        <w:t xml:space="preserve">Use case </w:t>
      </w:r>
      <w:proofErr w:type="gramStart"/>
      <w:r>
        <w:t>Scenarios</w:t>
      </w:r>
      <w:proofErr w:type="gramEnd"/>
    </w:p>
    <w:p w14:paraId="0DF7B36F" w14:textId="77777777" w:rsidR="00AB2AC3" w:rsidRPr="00AB2AC3" w:rsidRDefault="00AB2AC3" w:rsidP="00AB2AC3"/>
    <w:tbl>
      <w:tblPr>
        <w:tblStyle w:val="TableGrid"/>
        <w:tblW w:w="9345" w:type="dxa"/>
        <w:tblLayout w:type="fixed"/>
        <w:tblLook w:val="04A0" w:firstRow="1" w:lastRow="0" w:firstColumn="1" w:lastColumn="0" w:noHBand="0" w:noVBand="1"/>
      </w:tblPr>
      <w:tblGrid>
        <w:gridCol w:w="2875"/>
        <w:gridCol w:w="6470"/>
      </w:tblGrid>
      <w:tr w:rsidR="003B4AFE" w:rsidRPr="00AB2AC3" w14:paraId="0E48635D" w14:textId="77777777" w:rsidTr="003B4AFE">
        <w:trPr>
          <w:trHeight w:val="395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B215A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B3F4E" w14:textId="517680EA" w:rsidR="003B4AFE" w:rsidRPr="00AB2AC3" w:rsidRDefault="003B4AFE">
            <w:pPr>
              <w:rPr>
                <w:rFonts w:ascii="Calibri" w:eastAsia="Calibri" w:hAnsi="Calibri" w:cs="Arial"/>
                <w:sz w:val="26"/>
                <w:szCs w:val="26"/>
              </w:rPr>
            </w:pPr>
            <w:r w:rsidRPr="00AB2AC3">
              <w:rPr>
                <w:rFonts w:eastAsia="Calibri" w:cs="Arial"/>
                <w:sz w:val="26"/>
                <w:szCs w:val="26"/>
              </w:rPr>
              <w:t>UC_01</w:t>
            </w:r>
          </w:p>
        </w:tc>
      </w:tr>
      <w:tr w:rsidR="003B4AFE" w:rsidRPr="00AB2AC3" w14:paraId="1AEC7AEB" w14:textId="77777777" w:rsidTr="00AB2AC3">
        <w:trPr>
          <w:trHeight w:val="449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899F7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Title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74E87" w14:textId="2EBD1B91" w:rsidR="003B4AFE" w:rsidRPr="00AB2AC3" w:rsidRDefault="00F942CB" w:rsidP="00F942CB">
            <w:pPr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Assign Courses</w:t>
            </w:r>
          </w:p>
        </w:tc>
      </w:tr>
      <w:tr w:rsidR="003B4AFE" w:rsidRPr="00AB2AC3" w14:paraId="70A3574B" w14:textId="77777777" w:rsidTr="003B4AFE">
        <w:trPr>
          <w:trHeight w:val="908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4562B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AB6CA" w14:textId="0B29C72E" w:rsidR="003B4AFE" w:rsidRPr="00AB2AC3" w:rsidRDefault="00F942CB" w:rsidP="00F942CB">
            <w:pPr>
              <w:jc w:val="both"/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A new skill is needed from employees</w:t>
            </w:r>
            <w:r w:rsidR="002F1B9B">
              <w:rPr>
                <w:rFonts w:eastAsia="Calibri" w:cs="Arial"/>
                <w:sz w:val="26"/>
                <w:szCs w:val="26"/>
              </w:rPr>
              <w:t xml:space="preserve"> </w:t>
            </w:r>
            <w:r>
              <w:rPr>
                <w:rFonts w:eastAsia="Calibri" w:cs="Arial"/>
                <w:sz w:val="26"/>
                <w:szCs w:val="26"/>
              </w:rPr>
              <w:t xml:space="preserve">to certain circumstances. For example, the employees </w:t>
            </w:r>
            <w:proofErr w:type="gramStart"/>
            <w:r>
              <w:rPr>
                <w:rFonts w:eastAsia="Calibri" w:cs="Arial"/>
                <w:sz w:val="26"/>
                <w:szCs w:val="26"/>
              </w:rPr>
              <w:t>have to</w:t>
            </w:r>
            <w:proofErr w:type="gramEnd"/>
            <w:r>
              <w:rPr>
                <w:rFonts w:eastAsia="Calibri" w:cs="Arial"/>
                <w:sz w:val="26"/>
                <w:szCs w:val="26"/>
              </w:rPr>
              <w:t xml:space="preserve"> work online instead of their offices. The system will provide courses for those who lack these </w:t>
            </w:r>
            <w:r w:rsidR="00CC0E9D">
              <w:rPr>
                <w:rFonts w:eastAsia="Calibri" w:cs="Arial"/>
                <w:sz w:val="26"/>
                <w:szCs w:val="26"/>
              </w:rPr>
              <w:t>skills</w:t>
            </w:r>
            <w:r>
              <w:rPr>
                <w:rFonts w:eastAsia="Calibri" w:cs="Arial"/>
                <w:sz w:val="26"/>
                <w:szCs w:val="26"/>
              </w:rPr>
              <w:t>.</w:t>
            </w:r>
          </w:p>
        </w:tc>
      </w:tr>
      <w:tr w:rsidR="003B4AFE" w:rsidRPr="00AB2AC3" w14:paraId="2EEFBC05" w14:textId="77777777" w:rsidTr="00AB2AC3">
        <w:trPr>
          <w:trHeight w:val="557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860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Priority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A5BA" w14:textId="579C5D69" w:rsidR="003B4AFE" w:rsidRPr="00AB2AC3" w:rsidRDefault="00F942CB">
            <w:pPr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Low</w:t>
            </w:r>
          </w:p>
        </w:tc>
      </w:tr>
      <w:tr w:rsidR="003B4AFE" w:rsidRPr="00AB2AC3" w14:paraId="42230B15" w14:textId="77777777" w:rsidTr="00AB2AC3">
        <w:trPr>
          <w:trHeight w:val="53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CD193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Primary Actor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D25E" w14:textId="0EABFE7F" w:rsidR="003B4AFE" w:rsidRPr="00AB2AC3" w:rsidRDefault="00F942CB">
            <w:pPr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ascii="Times New Roman" w:eastAsia="Calibri" w:hAnsi="Times New Roman" w:cs="Arial"/>
                <w:sz w:val="26"/>
                <w:szCs w:val="26"/>
              </w:rPr>
              <w:t>HR</w:t>
            </w:r>
          </w:p>
        </w:tc>
      </w:tr>
      <w:tr w:rsidR="003B4AFE" w:rsidRPr="00AB2AC3" w14:paraId="3D15E69C" w14:textId="77777777" w:rsidTr="003B4AFE">
        <w:trPr>
          <w:trHeight w:val="935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D018A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Secondary Actor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0EDF6" w14:textId="10D67078" w:rsidR="003B4AFE" w:rsidRPr="00AB2AC3" w:rsidRDefault="00F942CB">
            <w:pPr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None</w:t>
            </w:r>
          </w:p>
        </w:tc>
      </w:tr>
      <w:tr w:rsidR="003B4AFE" w:rsidRPr="00AB2AC3" w14:paraId="77EAC718" w14:textId="77777777" w:rsidTr="00AB2AC3">
        <w:trPr>
          <w:trHeight w:val="1286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CCC43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Preconditions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C33C" w14:textId="77777777" w:rsidR="00F942CB" w:rsidRDefault="00F942CB" w:rsidP="00F942CB">
            <w:pPr>
              <w:pStyle w:val="ListParagraph"/>
              <w:numPr>
                <w:ilvl w:val="0"/>
                <w:numId w:val="28"/>
              </w:numPr>
              <w:suppressAutoHyphens/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HR is logged in.</w:t>
            </w:r>
          </w:p>
          <w:p w14:paraId="1CE4284D" w14:textId="38DF6670" w:rsidR="003B4AFE" w:rsidRPr="00AB2AC3" w:rsidRDefault="003B4AFE" w:rsidP="007A34F6">
            <w:pPr>
              <w:pStyle w:val="ListParagraph"/>
              <w:suppressAutoHyphens/>
              <w:rPr>
                <w:rFonts w:ascii="Calibri" w:eastAsia="Calibri" w:hAnsi="Calibri" w:cs="Arial"/>
                <w:sz w:val="26"/>
                <w:szCs w:val="26"/>
              </w:rPr>
            </w:pPr>
          </w:p>
        </w:tc>
      </w:tr>
      <w:tr w:rsidR="003B4AFE" w:rsidRPr="00AB2AC3" w14:paraId="6AA8F469" w14:textId="77777777" w:rsidTr="003B4AFE">
        <w:trPr>
          <w:trHeight w:val="917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4DB9C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Post-conditions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348B4" w14:textId="0AE3B026" w:rsidR="003B4AFE" w:rsidRPr="00AB2AC3" w:rsidRDefault="00D9525F" w:rsidP="003B4AFE">
            <w:pPr>
              <w:pStyle w:val="ListParagraph"/>
              <w:numPr>
                <w:ilvl w:val="0"/>
                <w:numId w:val="29"/>
              </w:numPr>
              <w:suppressAutoHyphens/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Employees are notified by E-mail that new courses are unlocked for them.</w:t>
            </w:r>
          </w:p>
        </w:tc>
      </w:tr>
      <w:tr w:rsidR="003B4AFE" w:rsidRPr="00AB2AC3" w14:paraId="65EFB8C6" w14:textId="77777777" w:rsidTr="003B4AFE">
        <w:trPr>
          <w:trHeight w:val="917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5AE0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Main Success Scenario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C3172" w14:textId="77777777" w:rsidR="003B4AFE" w:rsidRPr="00AB2AC3" w:rsidRDefault="003B4AFE">
            <w:pPr>
              <w:pStyle w:val="ListParagraph"/>
              <w:rPr>
                <w:rFonts w:ascii="Calibri" w:eastAsia="Calibri" w:hAnsi="Calibri" w:cs="Arial"/>
                <w:sz w:val="26"/>
                <w:szCs w:val="26"/>
              </w:rPr>
            </w:pPr>
          </w:p>
          <w:p w14:paraId="5B275EFF" w14:textId="2C97DE86" w:rsidR="00D9525F" w:rsidRPr="00D9525F" w:rsidRDefault="00D9525F" w:rsidP="00D9525F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sz w:val="26"/>
                <w:szCs w:val="26"/>
              </w:rPr>
            </w:pPr>
            <w:r w:rsidRPr="00D9525F">
              <w:rPr>
                <w:rFonts w:eastAsia="Calibri" w:cs="Arial"/>
                <w:sz w:val="26"/>
                <w:szCs w:val="26"/>
              </w:rPr>
              <w:t xml:space="preserve">HR enters the </w:t>
            </w:r>
            <w:r w:rsidR="006323CC">
              <w:rPr>
                <w:rFonts w:eastAsia="Calibri" w:cs="Arial"/>
                <w:sz w:val="26"/>
                <w:szCs w:val="26"/>
              </w:rPr>
              <w:t>skills</w:t>
            </w:r>
            <w:r w:rsidRPr="00D9525F">
              <w:rPr>
                <w:rFonts w:eastAsia="Calibri" w:cs="Arial"/>
                <w:sz w:val="26"/>
                <w:szCs w:val="26"/>
              </w:rPr>
              <w:t xml:space="preserve"> </w:t>
            </w:r>
            <w:proofErr w:type="gramStart"/>
            <w:r w:rsidRPr="00D9525F">
              <w:rPr>
                <w:rFonts w:eastAsia="Calibri" w:cs="Arial"/>
                <w:sz w:val="26"/>
                <w:szCs w:val="26"/>
              </w:rPr>
              <w:t>needed</w:t>
            </w:r>
            <w:proofErr w:type="gramEnd"/>
          </w:p>
          <w:p w14:paraId="107440AB" w14:textId="77777777" w:rsidR="00D9525F" w:rsidRDefault="00D9525F" w:rsidP="00D9525F">
            <w:pPr>
              <w:pStyle w:val="ListParagraph"/>
              <w:numPr>
                <w:ilvl w:val="0"/>
                <w:numId w:val="35"/>
              </w:numPr>
              <w:suppressAutoHyphens/>
              <w:rPr>
                <w:rFonts w:ascii="Calibri" w:eastAsia="Calibri" w:hAnsi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 xml:space="preserve">HR chooses “List </w:t>
            </w:r>
            <w:proofErr w:type="gramStart"/>
            <w:r>
              <w:rPr>
                <w:rFonts w:eastAsia="Calibri" w:cs="Arial"/>
                <w:sz w:val="26"/>
                <w:szCs w:val="26"/>
              </w:rPr>
              <w:t>Employees</w:t>
            </w:r>
            <w:proofErr w:type="gramEnd"/>
            <w:r>
              <w:rPr>
                <w:rFonts w:eastAsia="Calibri" w:cs="Arial"/>
                <w:sz w:val="26"/>
                <w:szCs w:val="26"/>
              </w:rPr>
              <w:t>”</w:t>
            </w:r>
          </w:p>
          <w:p w14:paraId="56E1A667" w14:textId="77777777" w:rsidR="00D9525F" w:rsidRDefault="00D9525F" w:rsidP="00D9525F">
            <w:pPr>
              <w:pStyle w:val="ListParagraph"/>
              <w:numPr>
                <w:ilvl w:val="0"/>
                <w:numId w:val="35"/>
              </w:numPr>
              <w:suppressAutoHyphens/>
              <w:rPr>
                <w:rFonts w:eastAsia="Calibri" w:cs="Arial"/>
                <w:sz w:val="26"/>
                <w:szCs w:val="26"/>
              </w:rPr>
            </w:pPr>
            <w:r>
              <w:rPr>
                <w:rFonts w:ascii="Times New Roman" w:eastAsia="Calibri" w:hAnsi="Times New Roman" w:cs="Arial"/>
                <w:sz w:val="26"/>
                <w:szCs w:val="26"/>
              </w:rPr>
              <w:t>The system goes through each employee, comparing their skills with the required ones, if the employee lacks any of them, their ID will be listed with the skills they lack.</w:t>
            </w:r>
          </w:p>
          <w:p w14:paraId="29B9A5CB" w14:textId="77777777" w:rsidR="00D9525F" w:rsidRDefault="00D9525F" w:rsidP="00D9525F">
            <w:pPr>
              <w:pStyle w:val="ListParagraph"/>
              <w:rPr>
                <w:rFonts w:eastAsia="Calibri" w:cs="Arial"/>
                <w:sz w:val="26"/>
                <w:szCs w:val="26"/>
              </w:rPr>
            </w:pPr>
          </w:p>
          <w:p w14:paraId="521A378F" w14:textId="508827CA" w:rsidR="00D9525F" w:rsidRDefault="00D9525F" w:rsidP="00D9525F">
            <w:pPr>
              <w:pStyle w:val="ListParagraph"/>
              <w:numPr>
                <w:ilvl w:val="0"/>
                <w:numId w:val="35"/>
              </w:numPr>
              <w:suppressAutoHyphens/>
              <w:rPr>
                <w:rFonts w:eastAsia="Calibri" w:cs="Arial"/>
                <w:sz w:val="26"/>
                <w:szCs w:val="26"/>
              </w:rPr>
            </w:pPr>
            <w:r>
              <w:rPr>
                <w:rFonts w:ascii="Times New Roman" w:eastAsia="Calibri" w:hAnsi="Times New Roman" w:cs="Arial"/>
                <w:sz w:val="26"/>
                <w:szCs w:val="26"/>
              </w:rPr>
              <w:t xml:space="preserve">The system checks the list and chooses the appropriate courses for these </w:t>
            </w:r>
            <w:r w:rsidR="00992BBC">
              <w:rPr>
                <w:rFonts w:ascii="Times New Roman" w:eastAsia="Calibri" w:hAnsi="Times New Roman" w:cs="Arial"/>
                <w:sz w:val="26"/>
                <w:szCs w:val="26"/>
              </w:rPr>
              <w:t>skills</w:t>
            </w:r>
            <w:r>
              <w:rPr>
                <w:rFonts w:ascii="Times New Roman" w:eastAsia="Calibri" w:hAnsi="Times New Roman" w:cs="Arial"/>
                <w:sz w:val="26"/>
                <w:szCs w:val="26"/>
              </w:rPr>
              <w:t>.</w:t>
            </w:r>
          </w:p>
          <w:p w14:paraId="52D2487B" w14:textId="77777777" w:rsidR="00D9525F" w:rsidRDefault="00D9525F" w:rsidP="00D9525F">
            <w:pPr>
              <w:pStyle w:val="ListParagraph"/>
              <w:rPr>
                <w:rFonts w:eastAsia="Calibri" w:cs="Arial"/>
                <w:sz w:val="26"/>
                <w:szCs w:val="26"/>
              </w:rPr>
            </w:pPr>
          </w:p>
          <w:p w14:paraId="68338739" w14:textId="77777777" w:rsidR="00D9525F" w:rsidRDefault="00D9525F" w:rsidP="00D9525F">
            <w:pPr>
              <w:pStyle w:val="ListParagraph"/>
              <w:numPr>
                <w:ilvl w:val="0"/>
                <w:numId w:val="35"/>
              </w:numPr>
              <w:suppressAutoHyphens/>
              <w:rPr>
                <w:rFonts w:eastAsia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>The HR Chooses specific course for each skill.</w:t>
            </w:r>
          </w:p>
          <w:p w14:paraId="1BD78F2B" w14:textId="77777777" w:rsidR="00D9525F" w:rsidRDefault="00D9525F" w:rsidP="00D9525F">
            <w:pPr>
              <w:pStyle w:val="ListParagraph"/>
              <w:numPr>
                <w:ilvl w:val="0"/>
                <w:numId w:val="35"/>
              </w:numPr>
              <w:suppressAutoHyphens/>
              <w:rPr>
                <w:rFonts w:eastAsia="Calibri" w:cs="Arial"/>
                <w:sz w:val="26"/>
                <w:szCs w:val="26"/>
              </w:rPr>
            </w:pPr>
            <w:r>
              <w:rPr>
                <w:rFonts w:ascii="Times New Roman" w:eastAsia="Calibri" w:hAnsi="Times New Roman" w:cs="Arial"/>
                <w:sz w:val="26"/>
                <w:szCs w:val="26"/>
              </w:rPr>
              <w:t>The HR Assigns Each course to Employee based on their lack for the skill.</w:t>
            </w:r>
          </w:p>
          <w:p w14:paraId="35FA7F3B" w14:textId="77777777" w:rsidR="003B4AFE" w:rsidRPr="00AB2AC3" w:rsidRDefault="003B4AFE">
            <w:pPr>
              <w:pStyle w:val="ListParagraph"/>
              <w:ind w:left="1440"/>
              <w:rPr>
                <w:rFonts w:ascii="Calibri" w:eastAsia="Calibri" w:hAnsi="Calibri" w:cs="Arial"/>
                <w:sz w:val="26"/>
                <w:szCs w:val="26"/>
              </w:rPr>
            </w:pPr>
          </w:p>
        </w:tc>
      </w:tr>
      <w:tr w:rsidR="003B4AFE" w:rsidRPr="00AB2AC3" w14:paraId="34FE168E" w14:textId="77777777" w:rsidTr="003B4AFE">
        <w:trPr>
          <w:trHeight w:val="998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6291" w14:textId="77777777" w:rsidR="003B4AFE" w:rsidRPr="00AB2AC3" w:rsidRDefault="003B4AFE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AB2AC3">
              <w:rPr>
                <w:rFonts w:eastAsia="Calibri" w:cs="Arial"/>
                <w:b/>
                <w:bCs/>
                <w:sz w:val="26"/>
                <w:szCs w:val="26"/>
              </w:rPr>
              <w:t>Extensions</w:t>
            </w:r>
          </w:p>
        </w:tc>
        <w:tc>
          <w:tcPr>
            <w:tcW w:w="6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C420" w14:textId="4857327F" w:rsidR="00992BBC" w:rsidRDefault="00992BBC">
            <w:pPr>
              <w:rPr>
                <w:rFonts w:eastAsia="Calibri" w:cs="Arial"/>
                <w:sz w:val="26"/>
                <w:szCs w:val="26"/>
              </w:rPr>
            </w:pPr>
            <w:r>
              <w:rPr>
                <w:rFonts w:eastAsia="Calibri" w:cs="Arial"/>
                <w:sz w:val="26"/>
                <w:szCs w:val="26"/>
              </w:rPr>
              <w:t xml:space="preserve">1a. If HR entered a wrong skill ID, the system </w:t>
            </w:r>
            <w:r w:rsidR="00B56334">
              <w:rPr>
                <w:rFonts w:eastAsia="Calibri" w:cs="Arial"/>
                <w:sz w:val="26"/>
                <w:szCs w:val="26"/>
              </w:rPr>
              <w:t xml:space="preserve">prompts </w:t>
            </w:r>
            <w:r>
              <w:rPr>
                <w:rFonts w:eastAsia="Calibri" w:cs="Arial"/>
                <w:sz w:val="26"/>
                <w:szCs w:val="26"/>
              </w:rPr>
              <w:t>him</w:t>
            </w:r>
            <w:r w:rsidR="00B56334">
              <w:rPr>
                <w:rFonts w:eastAsia="Calibri" w:cs="Arial"/>
                <w:sz w:val="26"/>
                <w:szCs w:val="26"/>
              </w:rPr>
              <w:t xml:space="preserve"> to replace the ID or remove it.</w:t>
            </w:r>
          </w:p>
          <w:p w14:paraId="1E00F156" w14:textId="126B596F" w:rsidR="006323CC" w:rsidRDefault="003B4AFE">
            <w:pPr>
              <w:rPr>
                <w:rFonts w:eastAsia="Calibri" w:cs="Arial"/>
                <w:sz w:val="26"/>
                <w:szCs w:val="26"/>
              </w:rPr>
            </w:pPr>
            <w:r w:rsidRPr="00AB2AC3">
              <w:rPr>
                <w:rFonts w:eastAsia="Calibri" w:cs="Arial"/>
                <w:sz w:val="26"/>
                <w:szCs w:val="26"/>
              </w:rPr>
              <w:t xml:space="preserve">    </w:t>
            </w:r>
          </w:p>
          <w:p w14:paraId="162217F7" w14:textId="53FD104A" w:rsidR="003B4AFE" w:rsidRPr="00AB2AC3" w:rsidRDefault="003B4AFE">
            <w:pPr>
              <w:rPr>
                <w:rFonts w:ascii="Calibri" w:eastAsia="Calibri" w:hAnsi="Calibri" w:cs="Arial"/>
                <w:sz w:val="26"/>
                <w:szCs w:val="26"/>
              </w:rPr>
            </w:pPr>
          </w:p>
        </w:tc>
      </w:tr>
    </w:tbl>
    <w:p w14:paraId="12B4056E" w14:textId="5DD453F0" w:rsidR="003B4AFE" w:rsidRDefault="003B4AFE" w:rsidP="003B4AFE">
      <w:pPr>
        <w:rPr>
          <w:rFonts w:asciiTheme="minorHAnsi" w:hAnsiTheme="minorHAnsi"/>
          <w:sz w:val="22"/>
        </w:rPr>
      </w:pPr>
    </w:p>
    <w:p w14:paraId="35A513C0" w14:textId="77777777" w:rsidR="003B4AFE" w:rsidRDefault="003B4AFE" w:rsidP="003B4AFE">
      <w:pPr>
        <w:rPr>
          <w:rFonts w:asciiTheme="minorHAnsi" w:hAnsiTheme="minorHAnsi"/>
          <w:sz w:val="22"/>
        </w:rPr>
      </w:pPr>
    </w:p>
    <w:p w14:paraId="1F40F726" w14:textId="13BAB953" w:rsidR="003B4AFE" w:rsidRDefault="003B4AFE" w:rsidP="003B4AFE"/>
    <w:p w14:paraId="7D64697C" w14:textId="77777777" w:rsidR="00AB2AC3" w:rsidRDefault="00AB2AC3" w:rsidP="003B4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7108"/>
      </w:tblGrid>
      <w:tr w:rsidR="00FB5FA3" w14:paraId="6CBDB582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ABA4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  ID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8D04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US_02</w:t>
            </w:r>
          </w:p>
        </w:tc>
      </w:tr>
      <w:tr w:rsidR="00FB5FA3" w14:paraId="3FFA99E0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1B03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Title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E1363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employee</w:t>
            </w:r>
          </w:p>
        </w:tc>
      </w:tr>
      <w:tr w:rsidR="00FB5FA3" w14:paraId="56E5F5F0" w14:textId="77777777" w:rsidTr="000D5316">
        <w:trPr>
          <w:trHeight w:val="917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E0935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40022" w14:textId="77777777" w:rsidR="00FB5FA3" w:rsidRDefault="00FB5FA3" w:rsidP="000D5316">
            <w:pPr>
              <w:jc w:val="both"/>
              <w:rPr>
                <w:sz w:val="26"/>
                <w:szCs w:val="26"/>
                <w:lang w:bidi="ar-EG"/>
              </w:rPr>
            </w:pPr>
            <w:r>
              <w:rPr>
                <w:sz w:val="26"/>
                <w:szCs w:val="26"/>
                <w:lang w:bidi="ar-EG"/>
              </w:rPr>
              <w:t>A new employee has joined the company, the HR wants to add the information of the employee to the system.</w:t>
            </w:r>
          </w:p>
        </w:tc>
      </w:tr>
      <w:tr w:rsidR="00FB5FA3" w14:paraId="3D2BE8B2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D01" w14:textId="33118D05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Priority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90E2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</w:tr>
      <w:tr w:rsidR="00FB5FA3" w14:paraId="669206C0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D026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Primary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39B0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</w:t>
            </w:r>
          </w:p>
        </w:tc>
      </w:tr>
      <w:tr w:rsidR="00FB5FA3" w14:paraId="1AFB9E60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9F096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Secondary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4F21" w14:textId="21F816C1" w:rsidR="00FB5FA3" w:rsidRDefault="00823852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Civil Registry </w:t>
            </w:r>
          </w:p>
        </w:tc>
      </w:tr>
      <w:tr w:rsidR="00FB5FA3" w14:paraId="62B0541F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863E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C94C" w14:textId="77777777" w:rsidR="00FB5FA3" w:rsidRDefault="00FB5FA3" w:rsidP="00FB5FA3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 must be logged in.</w:t>
            </w:r>
          </w:p>
          <w:p w14:paraId="3D683B1B" w14:textId="77777777" w:rsidR="00FB5FA3" w:rsidRDefault="00FB5FA3" w:rsidP="000D5316">
            <w:pPr>
              <w:pStyle w:val="ListParagraph"/>
              <w:ind w:left="780"/>
              <w:rPr>
                <w:sz w:val="26"/>
                <w:szCs w:val="26"/>
              </w:rPr>
            </w:pPr>
          </w:p>
        </w:tc>
      </w:tr>
      <w:tr w:rsidR="00FB5FA3" w14:paraId="7B7C616B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816E2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Post-Conditions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ABF9" w14:textId="77777777" w:rsidR="00FB5FA3" w:rsidRDefault="00FB5FA3" w:rsidP="00FB5FA3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 new employee is added.</w:t>
            </w:r>
          </w:p>
        </w:tc>
      </w:tr>
      <w:tr w:rsidR="00FB5FA3" w14:paraId="1CAF3C5F" w14:textId="77777777" w:rsidTr="000D5316">
        <w:trPr>
          <w:trHeight w:val="2195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50A3" w14:textId="77777777" w:rsidR="00FB5FA3" w:rsidRDefault="00FB5FA3" w:rsidP="000D5316">
            <w:pPr>
              <w:rPr>
                <w:b/>
                <w:bCs/>
                <w:sz w:val="26"/>
                <w:szCs w:val="26"/>
                <w:lang w:bidi="ar-EG"/>
              </w:rPr>
            </w:pPr>
            <w:r>
              <w:rPr>
                <w:b/>
                <w:bCs/>
                <w:sz w:val="26"/>
                <w:szCs w:val="26"/>
              </w:rPr>
              <w:t xml:space="preserve">Main Success Scenario   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6656" w14:textId="5A7D1504" w:rsidR="00FB5FA3" w:rsidRDefault="00FB5FA3" w:rsidP="00FB5FA3">
            <w:pPr>
              <w:pStyle w:val="ListParagraph"/>
              <w:numPr>
                <w:ilvl w:val="0"/>
                <w:numId w:val="38"/>
              </w:numPr>
              <w:rPr>
                <w:sz w:val="26"/>
                <w:szCs w:val="26"/>
                <w:rtl/>
              </w:rPr>
            </w:pPr>
            <w:r>
              <w:rPr>
                <w:sz w:val="26"/>
                <w:szCs w:val="26"/>
              </w:rPr>
              <w:t>The HR select “add employee”.</w:t>
            </w:r>
          </w:p>
          <w:p w14:paraId="787EEB72" w14:textId="77777777" w:rsidR="00FB5FA3" w:rsidRDefault="00FB5FA3" w:rsidP="000D5316">
            <w:pPr>
              <w:ind w:left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A form is displayed asking for the name / </w:t>
            </w:r>
            <w:proofErr w:type="spellStart"/>
            <w:r>
              <w:rPr>
                <w:sz w:val="26"/>
                <w:szCs w:val="26"/>
              </w:rPr>
              <w:t>Ssn</w:t>
            </w:r>
            <w:proofErr w:type="spellEnd"/>
            <w:r>
              <w:rPr>
                <w:sz w:val="26"/>
                <w:szCs w:val="26"/>
              </w:rPr>
              <w:t>/ date of birth/ address/ qualifications/ position/ mobile number/ department/ starting date.</w:t>
            </w:r>
          </w:p>
          <w:p w14:paraId="381B7E82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3. The HR enter the information of the employee into the     form.</w:t>
            </w:r>
          </w:p>
          <w:p w14:paraId="11D11214" w14:textId="77777777" w:rsidR="00FB5FA3" w:rsidRDefault="00FB5FA3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4. The HR clicks on “Add employee” button.</w:t>
            </w:r>
          </w:p>
        </w:tc>
      </w:tr>
      <w:tr w:rsidR="00FB5FA3" w14:paraId="69989607" w14:textId="77777777" w:rsidTr="000D5316">
        <w:trPr>
          <w:trHeight w:val="998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BB758" w14:textId="77777777" w:rsidR="00FB5FA3" w:rsidRDefault="00FB5FA3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Extensions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5729A" w14:textId="1BB61074" w:rsidR="00FB5FA3" w:rsidRDefault="00FB5FA3" w:rsidP="000D531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3b. The HR enters invalid input for example, entering characters into </w:t>
            </w:r>
            <w:proofErr w:type="spellStart"/>
            <w:r>
              <w:rPr>
                <w:sz w:val="26"/>
                <w:szCs w:val="26"/>
              </w:rPr>
              <w:t>Ssn</w:t>
            </w:r>
            <w:proofErr w:type="spellEnd"/>
            <w:r>
              <w:rPr>
                <w:sz w:val="26"/>
                <w:szCs w:val="26"/>
              </w:rPr>
              <w:t xml:space="preserve"> field instead of numbers, the system notifies the HR that he entered an invalid input and prompt him to enter a valid input. </w:t>
            </w:r>
          </w:p>
          <w:p w14:paraId="352A4A4C" w14:textId="77777777" w:rsidR="00FB5FA3" w:rsidRDefault="00FB5FA3" w:rsidP="000D5316">
            <w:pPr>
              <w:jc w:val="both"/>
              <w:rPr>
                <w:sz w:val="26"/>
                <w:szCs w:val="26"/>
              </w:rPr>
            </w:pPr>
          </w:p>
          <w:p w14:paraId="327122F9" w14:textId="7D111AEF" w:rsidR="00FB5FA3" w:rsidRDefault="00FB5FA3" w:rsidP="000D531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3c. the </w:t>
            </w:r>
            <w:proofErr w:type="spellStart"/>
            <w:r>
              <w:rPr>
                <w:sz w:val="26"/>
                <w:szCs w:val="26"/>
              </w:rPr>
              <w:t>Ssn</w:t>
            </w:r>
            <w:proofErr w:type="spellEnd"/>
            <w:r>
              <w:rPr>
                <w:sz w:val="26"/>
                <w:szCs w:val="26"/>
              </w:rPr>
              <w:t xml:space="preserve"> of the employee already exists, the system will notify him that the employee is already exists in the company.</w:t>
            </w:r>
          </w:p>
          <w:p w14:paraId="39576A5F" w14:textId="77777777" w:rsidR="00FB5FA3" w:rsidRDefault="00FB5FA3" w:rsidP="000D5316">
            <w:pPr>
              <w:jc w:val="both"/>
              <w:rPr>
                <w:sz w:val="26"/>
                <w:szCs w:val="26"/>
              </w:rPr>
            </w:pPr>
          </w:p>
        </w:tc>
      </w:tr>
    </w:tbl>
    <w:p w14:paraId="40265DC1" w14:textId="58F1A1A8" w:rsidR="003B4AFE" w:rsidRDefault="003B4AFE" w:rsidP="003B4AFE">
      <w:pPr>
        <w:rPr>
          <w:rFonts w:asciiTheme="minorHAnsi" w:hAnsiTheme="minorHAnsi"/>
          <w:sz w:val="22"/>
        </w:rPr>
      </w:pPr>
    </w:p>
    <w:p w14:paraId="48D390FC" w14:textId="776DDD0C" w:rsidR="009271AD" w:rsidRDefault="009271AD" w:rsidP="003B4AFE">
      <w:pPr>
        <w:rPr>
          <w:rFonts w:asciiTheme="minorHAnsi" w:hAnsiTheme="minorHAnsi"/>
          <w:sz w:val="22"/>
        </w:rPr>
      </w:pPr>
    </w:p>
    <w:p w14:paraId="4CC61CD4" w14:textId="674CDA70" w:rsidR="009271AD" w:rsidRDefault="009271AD" w:rsidP="003B4AFE">
      <w:pPr>
        <w:rPr>
          <w:rFonts w:asciiTheme="minorHAnsi" w:hAnsiTheme="minorHAnsi"/>
          <w:sz w:val="22"/>
        </w:rPr>
      </w:pPr>
    </w:p>
    <w:p w14:paraId="0A64EA56" w14:textId="5C7E8B14" w:rsidR="009271AD" w:rsidRDefault="009271AD" w:rsidP="003B4AFE">
      <w:pPr>
        <w:rPr>
          <w:rFonts w:asciiTheme="minorHAnsi" w:hAnsiTheme="minorHAnsi"/>
          <w:sz w:val="22"/>
        </w:rPr>
      </w:pPr>
    </w:p>
    <w:p w14:paraId="7DAA740D" w14:textId="0F33053F" w:rsidR="009271AD" w:rsidRDefault="009271AD" w:rsidP="003B4AFE">
      <w:pPr>
        <w:rPr>
          <w:rFonts w:asciiTheme="minorHAnsi" w:hAnsiTheme="minorHAnsi"/>
          <w:sz w:val="22"/>
        </w:rPr>
      </w:pPr>
    </w:p>
    <w:p w14:paraId="335CF25E" w14:textId="0FCAC7A2" w:rsidR="009271AD" w:rsidRDefault="009271AD" w:rsidP="003B4AFE">
      <w:pPr>
        <w:rPr>
          <w:rFonts w:asciiTheme="minorHAnsi" w:hAnsiTheme="minorHAnsi"/>
          <w:sz w:val="22"/>
        </w:rPr>
      </w:pPr>
    </w:p>
    <w:p w14:paraId="71595044" w14:textId="0A69264F" w:rsidR="009271AD" w:rsidRDefault="009271AD" w:rsidP="003B4AFE">
      <w:pPr>
        <w:rPr>
          <w:rFonts w:asciiTheme="minorHAnsi" w:hAnsiTheme="minorHAnsi"/>
          <w:sz w:val="22"/>
        </w:rPr>
      </w:pPr>
    </w:p>
    <w:p w14:paraId="7EEF63DC" w14:textId="4BF4E8A4" w:rsidR="009271AD" w:rsidRDefault="009271AD" w:rsidP="003B4AFE">
      <w:pPr>
        <w:rPr>
          <w:rFonts w:asciiTheme="minorHAnsi" w:hAnsiTheme="minorHAnsi"/>
          <w:sz w:val="22"/>
        </w:rPr>
      </w:pPr>
    </w:p>
    <w:p w14:paraId="0D8DBD10" w14:textId="77777777" w:rsidR="009864B5" w:rsidRDefault="009864B5" w:rsidP="003B4AFE">
      <w:pPr>
        <w:rPr>
          <w:rFonts w:asciiTheme="minorHAnsi" w:hAnsiTheme="minorHAnsi"/>
          <w:sz w:val="22"/>
        </w:rPr>
      </w:pPr>
    </w:p>
    <w:p w14:paraId="1155884D" w14:textId="195ABBDB" w:rsidR="009271AD" w:rsidRDefault="009271AD" w:rsidP="003B4AFE">
      <w:pPr>
        <w:rPr>
          <w:rFonts w:asciiTheme="minorHAnsi" w:hAnsiTheme="minorHAnsi"/>
          <w:sz w:val="22"/>
        </w:rPr>
      </w:pPr>
    </w:p>
    <w:p w14:paraId="48E577C8" w14:textId="77777777" w:rsidR="009271AD" w:rsidRDefault="009271AD" w:rsidP="003B4AFE">
      <w:pPr>
        <w:rPr>
          <w:rFonts w:asciiTheme="minorHAnsi" w:hAnsiTheme="min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7108"/>
      </w:tblGrid>
      <w:tr w:rsidR="009271AD" w14:paraId="5141E069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0896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 xml:space="preserve">  ID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3708E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US_03</w:t>
            </w:r>
          </w:p>
        </w:tc>
      </w:tr>
      <w:tr w:rsidR="009271AD" w14:paraId="24892349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FA67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Title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2E97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Remove Employee</w:t>
            </w:r>
          </w:p>
        </w:tc>
      </w:tr>
      <w:tr w:rsidR="009271AD" w14:paraId="67402AC8" w14:textId="77777777" w:rsidTr="000D5316">
        <w:trPr>
          <w:trHeight w:val="917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B657C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2835" w14:textId="77777777" w:rsidR="009271AD" w:rsidRDefault="009271AD" w:rsidP="000D5316">
            <w:pPr>
              <w:jc w:val="both"/>
              <w:rPr>
                <w:sz w:val="26"/>
                <w:szCs w:val="26"/>
                <w:lang w:bidi="ar-EG"/>
              </w:rPr>
            </w:pPr>
            <w:r>
              <w:rPr>
                <w:sz w:val="26"/>
                <w:szCs w:val="26"/>
                <w:lang w:bidi="ar-EG"/>
              </w:rPr>
              <w:t>An employee has left the company, the HR wants to remove the record of this employee.</w:t>
            </w:r>
          </w:p>
        </w:tc>
      </w:tr>
      <w:tr w:rsidR="009271AD" w14:paraId="4D338647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16F9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S7Priority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C108C" w14:textId="7940704C" w:rsidR="009271AD" w:rsidRDefault="009864B5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</w:tr>
      <w:tr w:rsidR="009271AD" w14:paraId="195D18C7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2D34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Primary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A14D0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</w:t>
            </w:r>
          </w:p>
        </w:tc>
      </w:tr>
      <w:tr w:rsidR="009271AD" w14:paraId="2DC5CF05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C3A06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Secondary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C6B4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</w:p>
        </w:tc>
      </w:tr>
      <w:tr w:rsidR="009271AD" w14:paraId="51F14369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3AE50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EF14" w14:textId="77777777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 must be logged in.</w:t>
            </w:r>
          </w:p>
          <w:p w14:paraId="207ABF10" w14:textId="77777777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If the HR wants to remove employee, this employee must exist in the system.</w:t>
            </w:r>
          </w:p>
          <w:p w14:paraId="200098C3" w14:textId="77777777" w:rsidR="009271AD" w:rsidRDefault="009271AD" w:rsidP="000D5316">
            <w:pPr>
              <w:rPr>
                <w:sz w:val="26"/>
                <w:szCs w:val="26"/>
              </w:rPr>
            </w:pPr>
          </w:p>
        </w:tc>
      </w:tr>
      <w:tr w:rsidR="009271AD" w14:paraId="67BB3D54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3F36E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Post-Conditions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E8619" w14:textId="77777777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 existing employee is removed.</w:t>
            </w:r>
          </w:p>
        </w:tc>
      </w:tr>
      <w:tr w:rsidR="009271AD" w14:paraId="54F8A185" w14:textId="77777777" w:rsidTr="000D5316">
        <w:trPr>
          <w:trHeight w:val="764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CADF6" w14:textId="77777777" w:rsidR="009271AD" w:rsidRDefault="009271AD" w:rsidP="000D5316">
            <w:pPr>
              <w:rPr>
                <w:b/>
                <w:bCs/>
                <w:sz w:val="26"/>
                <w:szCs w:val="26"/>
                <w:lang w:bidi="ar-EG"/>
              </w:rPr>
            </w:pPr>
            <w:r>
              <w:rPr>
                <w:b/>
                <w:bCs/>
                <w:sz w:val="26"/>
                <w:szCs w:val="26"/>
              </w:rPr>
              <w:t xml:space="preserve">Main Success Scenario   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A862A" w14:textId="77777777" w:rsidR="009271AD" w:rsidRDefault="009271AD" w:rsidP="000D5316">
            <w:pPr>
              <w:ind w:left="360"/>
              <w:rPr>
                <w:sz w:val="26"/>
                <w:szCs w:val="26"/>
                <w:rtl/>
              </w:rPr>
            </w:pPr>
            <w:r>
              <w:rPr>
                <w:sz w:val="26"/>
                <w:szCs w:val="26"/>
              </w:rPr>
              <w:t>1.  The HR select remove employee.</w:t>
            </w:r>
          </w:p>
          <w:p w14:paraId="0A99E442" w14:textId="77777777" w:rsidR="009271AD" w:rsidRDefault="009271AD" w:rsidP="009271AD">
            <w:pPr>
              <w:pStyle w:val="ListParagraph"/>
              <w:numPr>
                <w:ilvl w:val="0"/>
                <w:numId w:val="38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enters the ID of the employee.</w:t>
            </w:r>
          </w:p>
          <w:p w14:paraId="4CD67A23" w14:textId="77777777" w:rsidR="009271AD" w:rsidRDefault="009271AD" w:rsidP="009271AD">
            <w:pPr>
              <w:pStyle w:val="ListParagraph"/>
              <w:numPr>
                <w:ilvl w:val="0"/>
                <w:numId w:val="38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HR clicks on “Delete employee” button. </w:t>
            </w:r>
          </w:p>
          <w:p w14:paraId="5B187977" w14:textId="77777777" w:rsidR="009271AD" w:rsidRDefault="009271AD" w:rsidP="000D5316">
            <w:pPr>
              <w:pStyle w:val="ListParagraph"/>
              <w:ind w:left="750"/>
              <w:rPr>
                <w:sz w:val="26"/>
                <w:szCs w:val="26"/>
              </w:rPr>
            </w:pPr>
          </w:p>
        </w:tc>
      </w:tr>
      <w:tr w:rsidR="009271AD" w14:paraId="6338E4D8" w14:textId="77777777" w:rsidTr="000D5316">
        <w:trPr>
          <w:trHeight w:val="998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95C9B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Extensions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98BA" w14:textId="77777777" w:rsidR="009271AD" w:rsidRDefault="009271AD" w:rsidP="000D531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2.a. The HR enters invalid ID for example, entering characters into ID field instead of numbers, the system notifies the HR that he entered an invalid ID. </w:t>
            </w:r>
          </w:p>
          <w:p w14:paraId="61E9D90E" w14:textId="77777777" w:rsidR="009271AD" w:rsidRDefault="009271AD" w:rsidP="000D5316">
            <w:pPr>
              <w:jc w:val="both"/>
              <w:rPr>
                <w:sz w:val="26"/>
                <w:szCs w:val="26"/>
              </w:rPr>
            </w:pPr>
          </w:p>
        </w:tc>
      </w:tr>
    </w:tbl>
    <w:p w14:paraId="4092E80E" w14:textId="51D4F9F7" w:rsidR="007727DE" w:rsidRDefault="007727DE" w:rsidP="007727DE"/>
    <w:p w14:paraId="728648FA" w14:textId="43828E3D" w:rsidR="009271AD" w:rsidRDefault="009271AD" w:rsidP="007727DE"/>
    <w:p w14:paraId="02979A72" w14:textId="0D0CCA8E" w:rsidR="009271AD" w:rsidRDefault="009271AD" w:rsidP="007727DE"/>
    <w:p w14:paraId="3EC35379" w14:textId="66662808" w:rsidR="009271AD" w:rsidRDefault="009271AD" w:rsidP="007727DE"/>
    <w:p w14:paraId="781A98B7" w14:textId="2F618E35" w:rsidR="009271AD" w:rsidRDefault="009271AD" w:rsidP="007727DE"/>
    <w:p w14:paraId="4C99461E" w14:textId="2F23D5F3" w:rsidR="009271AD" w:rsidRDefault="009271AD" w:rsidP="007727DE"/>
    <w:p w14:paraId="0CD39815" w14:textId="2C7E1813" w:rsidR="009271AD" w:rsidRDefault="009271AD" w:rsidP="007727DE"/>
    <w:p w14:paraId="7C6E5E73" w14:textId="312A61E8" w:rsidR="009271AD" w:rsidRDefault="009271AD" w:rsidP="007727DE"/>
    <w:p w14:paraId="41FACC23" w14:textId="4D761FCC" w:rsidR="009271AD" w:rsidRDefault="009271AD" w:rsidP="007727DE"/>
    <w:p w14:paraId="47AEC115" w14:textId="163212A8" w:rsidR="009271AD" w:rsidRDefault="009271AD" w:rsidP="007727DE"/>
    <w:p w14:paraId="1A026A36" w14:textId="69B14F6A" w:rsidR="009271AD" w:rsidRDefault="009271AD" w:rsidP="007727DE"/>
    <w:p w14:paraId="52407F61" w14:textId="0F639F55" w:rsidR="009271AD" w:rsidRDefault="009271AD" w:rsidP="007727DE"/>
    <w:p w14:paraId="7BE4335A" w14:textId="7C92FBBA" w:rsidR="009271AD" w:rsidRDefault="009271AD" w:rsidP="007727DE"/>
    <w:p w14:paraId="2DD00E79" w14:textId="21C81432" w:rsidR="009271AD" w:rsidRDefault="009271AD" w:rsidP="007727DE"/>
    <w:p w14:paraId="13BB8CA5" w14:textId="06DE7003" w:rsidR="009271AD" w:rsidRDefault="009271AD" w:rsidP="007727DE"/>
    <w:p w14:paraId="1A1883CF" w14:textId="77777777" w:rsidR="00C204E1" w:rsidRDefault="00C204E1" w:rsidP="007727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7108"/>
      </w:tblGrid>
      <w:tr w:rsidR="009271AD" w14:paraId="38F2BD69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1F96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  </w:t>
            </w:r>
            <w:bookmarkStart w:id="0" w:name="_Hlk73041882"/>
            <w:r>
              <w:rPr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D7948" w14:textId="71AAFB12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US_04</w:t>
            </w:r>
          </w:p>
        </w:tc>
      </w:tr>
      <w:tr w:rsidR="009271AD" w14:paraId="39C51D04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4188" w14:textId="77777777" w:rsidR="009271AD" w:rsidRDefault="009271AD" w:rsidP="009271AD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Title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6D3" w14:textId="62E968D3" w:rsidR="009271AD" w:rsidRDefault="009271AD" w:rsidP="009271A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Employee</w:t>
            </w:r>
          </w:p>
        </w:tc>
      </w:tr>
      <w:tr w:rsidR="009271AD" w14:paraId="7A19371E" w14:textId="77777777" w:rsidTr="000D5316">
        <w:trPr>
          <w:trHeight w:val="917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FD6A" w14:textId="77777777" w:rsidR="009271AD" w:rsidRDefault="009271AD" w:rsidP="009271AD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4B8FA" w14:textId="607253FB" w:rsidR="009271AD" w:rsidRDefault="009271AD" w:rsidP="009271AD">
            <w:pPr>
              <w:jc w:val="both"/>
              <w:rPr>
                <w:sz w:val="26"/>
                <w:szCs w:val="26"/>
                <w:lang w:bidi="ar-EG"/>
              </w:rPr>
            </w:pPr>
            <w:r>
              <w:rPr>
                <w:sz w:val="26"/>
                <w:szCs w:val="26"/>
                <w:lang w:bidi="ar-EG"/>
              </w:rPr>
              <w:t xml:space="preserve"> There has been a change in one of the details of a specific employee for example, one of the employees changed his/her address or phone number, the HR wants to update his/her information.</w:t>
            </w:r>
          </w:p>
        </w:tc>
      </w:tr>
      <w:tr w:rsidR="009271AD" w14:paraId="4C4565E8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741C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S7Priority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7138B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</w:tr>
      <w:tr w:rsidR="009271AD" w14:paraId="266405EE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47C8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Primary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769D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</w:t>
            </w:r>
          </w:p>
        </w:tc>
      </w:tr>
      <w:tr w:rsidR="009271AD" w14:paraId="6F535BDF" w14:textId="77777777" w:rsidTr="000D531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4B55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Secondary Actor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AEDD8" w14:textId="77777777" w:rsidR="009271AD" w:rsidRDefault="009271AD" w:rsidP="000D531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</w:p>
        </w:tc>
      </w:tr>
      <w:tr w:rsidR="009271AD" w14:paraId="41CBD30B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6322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A3E0" w14:textId="77777777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HR must be logged in.</w:t>
            </w:r>
          </w:p>
          <w:p w14:paraId="3536A49D" w14:textId="77777777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If the HR wants to update employee, this employee must exist in the system.</w:t>
            </w:r>
          </w:p>
          <w:p w14:paraId="575061FC" w14:textId="77777777" w:rsidR="009271AD" w:rsidRDefault="009271AD" w:rsidP="000D5316">
            <w:pPr>
              <w:rPr>
                <w:sz w:val="26"/>
                <w:szCs w:val="26"/>
              </w:rPr>
            </w:pPr>
          </w:p>
        </w:tc>
      </w:tr>
      <w:tr w:rsidR="009271AD" w14:paraId="422823AA" w14:textId="77777777" w:rsidTr="000D5316">
        <w:trPr>
          <w:trHeight w:val="422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650" w14:textId="77777777" w:rsidR="009271AD" w:rsidRDefault="009271AD" w:rsidP="009271AD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Post-Conditions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69252" w14:textId="74820333" w:rsidR="009271AD" w:rsidRDefault="009271AD" w:rsidP="009271AD">
            <w:pPr>
              <w:pStyle w:val="ListParagraph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 existing employee is updated.</w:t>
            </w:r>
          </w:p>
        </w:tc>
      </w:tr>
      <w:tr w:rsidR="009271AD" w14:paraId="55B5383E" w14:textId="77777777" w:rsidTr="000D5316">
        <w:trPr>
          <w:trHeight w:val="764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CFC5D" w14:textId="77777777" w:rsidR="009271AD" w:rsidRDefault="009271AD" w:rsidP="009271AD">
            <w:pPr>
              <w:rPr>
                <w:b/>
                <w:bCs/>
                <w:sz w:val="26"/>
                <w:szCs w:val="26"/>
                <w:lang w:bidi="ar-EG"/>
              </w:rPr>
            </w:pPr>
            <w:r>
              <w:rPr>
                <w:b/>
                <w:bCs/>
                <w:sz w:val="26"/>
                <w:szCs w:val="26"/>
              </w:rPr>
              <w:t xml:space="preserve">Main Success Scenario   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D893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  <w:rtl/>
              </w:rPr>
            </w:pPr>
            <w:r>
              <w:rPr>
                <w:sz w:val="26"/>
                <w:szCs w:val="26"/>
              </w:rPr>
              <w:t>The HR select update employee.</w:t>
            </w:r>
          </w:p>
          <w:p w14:paraId="72D760CE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enters the ID of the employee.</w:t>
            </w:r>
          </w:p>
          <w:p w14:paraId="4BA9C422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sees the information of the employee.</w:t>
            </w:r>
          </w:p>
          <w:p w14:paraId="4AD62B96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selects a certain field that he wants to change.</w:t>
            </w:r>
          </w:p>
          <w:p w14:paraId="1552EE2A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enters the new value to the field.</w:t>
            </w:r>
          </w:p>
          <w:p w14:paraId="29877E7A" w14:textId="77777777" w:rsidR="009271AD" w:rsidRDefault="009271AD" w:rsidP="009271AD">
            <w:pPr>
              <w:pStyle w:val="ListParagraph"/>
              <w:numPr>
                <w:ilvl w:val="0"/>
                <w:numId w:val="43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HR clicks on “Submit” button.</w:t>
            </w:r>
          </w:p>
          <w:p w14:paraId="655DACA6" w14:textId="77777777" w:rsidR="009271AD" w:rsidRDefault="009271AD" w:rsidP="009271AD">
            <w:pPr>
              <w:pStyle w:val="ListParagraph"/>
              <w:ind w:left="750"/>
              <w:rPr>
                <w:sz w:val="26"/>
                <w:szCs w:val="26"/>
              </w:rPr>
            </w:pPr>
          </w:p>
        </w:tc>
      </w:tr>
      <w:tr w:rsidR="009271AD" w14:paraId="0AC5F43E" w14:textId="77777777" w:rsidTr="000D5316">
        <w:trPr>
          <w:trHeight w:val="998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B777F" w14:textId="77777777" w:rsidR="009271AD" w:rsidRDefault="009271AD" w:rsidP="000D5316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Extensions</w:t>
            </w:r>
          </w:p>
        </w:tc>
        <w:tc>
          <w:tcPr>
            <w:tcW w:w="7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BED0" w14:textId="77777777" w:rsidR="009271AD" w:rsidRDefault="009271AD" w:rsidP="009271AD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2a. The HR enters invalid ID for example, entering characters into ID field instead of numbers, the system notifies the HR that he entered an invalid ID. </w:t>
            </w:r>
          </w:p>
          <w:p w14:paraId="4DDBF800" w14:textId="3A0F045C" w:rsidR="009271AD" w:rsidRDefault="009271AD" w:rsidP="009271AD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2b. The HR enters an ID which already </w:t>
            </w:r>
            <w:proofErr w:type="gramStart"/>
            <w:r>
              <w:rPr>
                <w:sz w:val="26"/>
                <w:szCs w:val="26"/>
              </w:rPr>
              <w:t>exists,  the</w:t>
            </w:r>
            <w:proofErr w:type="gramEnd"/>
            <w:r>
              <w:rPr>
                <w:sz w:val="26"/>
                <w:szCs w:val="26"/>
              </w:rPr>
              <w:t xml:space="preserve"> system notifies the HR that he entered an invalid ID.</w:t>
            </w:r>
          </w:p>
        </w:tc>
      </w:tr>
      <w:bookmarkEnd w:id="0"/>
    </w:tbl>
    <w:p w14:paraId="373D34D9" w14:textId="42213F4D" w:rsidR="009271AD" w:rsidRDefault="009271AD" w:rsidP="007727DE"/>
    <w:p w14:paraId="108637FB" w14:textId="081E44D8" w:rsidR="009271AD" w:rsidRDefault="009271AD" w:rsidP="007727DE"/>
    <w:p w14:paraId="0C43CFD7" w14:textId="20891584" w:rsidR="009271AD" w:rsidRDefault="009271AD" w:rsidP="007727DE"/>
    <w:p w14:paraId="460B3B73" w14:textId="37F48418" w:rsidR="009271AD" w:rsidRDefault="009271AD" w:rsidP="007727DE"/>
    <w:p w14:paraId="3A7C53FA" w14:textId="4EAE6DB1" w:rsidR="009271AD" w:rsidRDefault="009271AD" w:rsidP="007727DE"/>
    <w:p w14:paraId="14B31145" w14:textId="34AA421C" w:rsidR="009271AD" w:rsidRDefault="009271AD" w:rsidP="007727DE"/>
    <w:p w14:paraId="02B6EEF0" w14:textId="3EF91A98" w:rsidR="009271AD" w:rsidRDefault="009271AD" w:rsidP="007727DE"/>
    <w:p w14:paraId="757E15E8" w14:textId="011B4A37" w:rsidR="009271AD" w:rsidRDefault="009271AD" w:rsidP="007727DE"/>
    <w:p w14:paraId="0EFAC6DF" w14:textId="08FEE0A4" w:rsidR="009271AD" w:rsidRDefault="009271AD" w:rsidP="007727DE"/>
    <w:p w14:paraId="34FCB0A5" w14:textId="77777777" w:rsidR="00C07E3E" w:rsidRDefault="00C07E3E" w:rsidP="007727DE"/>
    <w:p w14:paraId="1162E109" w14:textId="77777777" w:rsidR="001550E8" w:rsidRDefault="001550E8" w:rsidP="007727DE"/>
    <w:p w14:paraId="33EFEFC0" w14:textId="61CFA9E6" w:rsidR="001429C8" w:rsidRDefault="00811A0B" w:rsidP="001429C8">
      <w:pPr>
        <w:pStyle w:val="Heading1"/>
        <w:numPr>
          <w:ilvl w:val="0"/>
          <w:numId w:val="38"/>
        </w:numPr>
      </w:pPr>
      <w:r>
        <w:lastRenderedPageBreak/>
        <w:t>Activity D</w:t>
      </w:r>
      <w:r w:rsidRPr="00811A0B">
        <w:t>iagram</w:t>
      </w:r>
      <w:r>
        <w:t>s</w:t>
      </w:r>
    </w:p>
    <w:p w14:paraId="6F1DFC87" w14:textId="0422C687" w:rsidR="00811A0B" w:rsidRDefault="00811A0B" w:rsidP="00811A0B"/>
    <w:p w14:paraId="489603AC" w14:textId="770DA9B5" w:rsidR="00811A0B" w:rsidRDefault="008D3CB5" w:rsidP="00811A0B">
      <w:pPr>
        <w:jc w:val="center"/>
        <w:rPr>
          <w:sz w:val="28"/>
          <w:szCs w:val="28"/>
        </w:rPr>
      </w:pPr>
      <w:r>
        <w:rPr>
          <w:sz w:val="28"/>
          <w:szCs w:val="28"/>
        </w:rPr>
        <w:t>-</w:t>
      </w:r>
      <w:r w:rsidR="00811A0B" w:rsidRPr="00811A0B">
        <w:rPr>
          <w:sz w:val="28"/>
          <w:szCs w:val="28"/>
        </w:rPr>
        <w:t>Assign Courses</w:t>
      </w:r>
      <w:r>
        <w:rPr>
          <w:sz w:val="28"/>
          <w:szCs w:val="28"/>
        </w:rPr>
        <w:t>-</w:t>
      </w:r>
    </w:p>
    <w:p w14:paraId="62348A59" w14:textId="03CC3F3B" w:rsidR="00C07E3E" w:rsidRDefault="00871247" w:rsidP="00811A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2B790F" wp14:editId="0B5CD7B7">
            <wp:extent cx="5720080" cy="6570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5840" w14:textId="2572433F" w:rsidR="00811A0B" w:rsidRPr="00811A0B" w:rsidRDefault="00811A0B" w:rsidP="00811A0B">
      <w:pPr>
        <w:jc w:val="center"/>
        <w:rPr>
          <w:sz w:val="28"/>
          <w:szCs w:val="28"/>
        </w:rPr>
      </w:pPr>
    </w:p>
    <w:p w14:paraId="7169B139" w14:textId="7EC0BDC2" w:rsidR="001550E8" w:rsidRDefault="001550E8" w:rsidP="007727DE"/>
    <w:p w14:paraId="433CA49A" w14:textId="08837BCB" w:rsidR="001550E8" w:rsidRDefault="001550E8" w:rsidP="007727DE"/>
    <w:p w14:paraId="110057D7" w14:textId="6D361799" w:rsidR="00811A0B" w:rsidRPr="00C07E3E" w:rsidRDefault="00811A0B" w:rsidP="00C07E3E">
      <w:pPr>
        <w:jc w:val="center"/>
      </w:pPr>
      <w:r>
        <w:br w:type="page"/>
      </w:r>
      <w:r w:rsidR="008D3CB5">
        <w:rPr>
          <w:sz w:val="28"/>
          <w:szCs w:val="28"/>
        </w:rPr>
        <w:lastRenderedPageBreak/>
        <w:t>-</w:t>
      </w:r>
      <w:r w:rsidR="00C07E3E">
        <w:rPr>
          <w:sz w:val="28"/>
          <w:szCs w:val="28"/>
        </w:rPr>
        <w:t>Add</w:t>
      </w:r>
      <w:r w:rsidRPr="00811A0B">
        <w:rPr>
          <w:sz w:val="28"/>
          <w:szCs w:val="28"/>
        </w:rPr>
        <w:t xml:space="preserve"> Employee</w:t>
      </w:r>
      <w:r w:rsidR="008D3CB5">
        <w:rPr>
          <w:sz w:val="28"/>
          <w:szCs w:val="28"/>
        </w:rPr>
        <w:t>-</w:t>
      </w:r>
    </w:p>
    <w:p w14:paraId="7FC6585E" w14:textId="55F4612A" w:rsidR="00C07E3E" w:rsidRDefault="00D3313A" w:rsidP="00811A0B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8D04AD" wp14:editId="7E8F4653">
            <wp:simplePos x="0" y="0"/>
            <wp:positionH relativeFrom="column">
              <wp:posOffset>342900</wp:posOffset>
            </wp:positionH>
            <wp:positionV relativeFrom="paragraph">
              <wp:posOffset>147955</wp:posOffset>
            </wp:positionV>
            <wp:extent cx="4952852" cy="8145944"/>
            <wp:effectExtent l="0" t="0" r="63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66" cy="814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1DA4E" w14:textId="655DAE4B" w:rsidR="004C02B2" w:rsidRDefault="004C02B2" w:rsidP="00B6158C">
      <w:pPr>
        <w:rPr>
          <w:noProof/>
        </w:rPr>
      </w:pPr>
    </w:p>
    <w:p w14:paraId="19286227" w14:textId="3D4A2B44" w:rsidR="004C02B2" w:rsidRDefault="004C02B2" w:rsidP="00811A0B">
      <w:pPr>
        <w:jc w:val="center"/>
        <w:rPr>
          <w:noProof/>
        </w:rPr>
      </w:pPr>
    </w:p>
    <w:p w14:paraId="616A92E9" w14:textId="5092F239" w:rsidR="004C02B2" w:rsidRDefault="004C02B2" w:rsidP="00811A0B">
      <w:pPr>
        <w:jc w:val="center"/>
        <w:rPr>
          <w:noProof/>
        </w:rPr>
      </w:pPr>
    </w:p>
    <w:p w14:paraId="30635F08" w14:textId="6F418614" w:rsidR="004C02B2" w:rsidRDefault="004C02B2" w:rsidP="00811A0B">
      <w:pPr>
        <w:jc w:val="center"/>
        <w:rPr>
          <w:noProof/>
        </w:rPr>
      </w:pPr>
    </w:p>
    <w:p w14:paraId="3FC194BE" w14:textId="00741106" w:rsidR="004C02B2" w:rsidRDefault="004C02B2" w:rsidP="00811A0B">
      <w:pPr>
        <w:jc w:val="center"/>
        <w:rPr>
          <w:noProof/>
        </w:rPr>
      </w:pPr>
    </w:p>
    <w:p w14:paraId="7FBDB80A" w14:textId="2C4A65ED" w:rsidR="004C02B2" w:rsidRDefault="004C02B2" w:rsidP="00811A0B">
      <w:pPr>
        <w:jc w:val="center"/>
        <w:rPr>
          <w:noProof/>
        </w:rPr>
      </w:pPr>
    </w:p>
    <w:p w14:paraId="3D34F1B7" w14:textId="3329D14C" w:rsidR="004C02B2" w:rsidRDefault="004C02B2" w:rsidP="00811A0B">
      <w:pPr>
        <w:jc w:val="center"/>
        <w:rPr>
          <w:noProof/>
        </w:rPr>
      </w:pPr>
    </w:p>
    <w:p w14:paraId="664F25F3" w14:textId="056FD736" w:rsidR="004C02B2" w:rsidRDefault="004C02B2" w:rsidP="00811A0B">
      <w:pPr>
        <w:jc w:val="center"/>
        <w:rPr>
          <w:noProof/>
        </w:rPr>
      </w:pPr>
    </w:p>
    <w:p w14:paraId="2E9FF6BA" w14:textId="49C91BAE" w:rsidR="004C02B2" w:rsidRDefault="004C02B2" w:rsidP="00811A0B">
      <w:pPr>
        <w:jc w:val="center"/>
        <w:rPr>
          <w:noProof/>
        </w:rPr>
      </w:pPr>
    </w:p>
    <w:p w14:paraId="4337C172" w14:textId="4D050715" w:rsidR="004C02B2" w:rsidRDefault="004C02B2" w:rsidP="00811A0B">
      <w:pPr>
        <w:jc w:val="center"/>
        <w:rPr>
          <w:noProof/>
        </w:rPr>
      </w:pPr>
    </w:p>
    <w:p w14:paraId="54ED9435" w14:textId="395B9E74" w:rsidR="004C02B2" w:rsidRDefault="004C02B2" w:rsidP="00811A0B">
      <w:pPr>
        <w:jc w:val="center"/>
        <w:rPr>
          <w:noProof/>
        </w:rPr>
      </w:pPr>
    </w:p>
    <w:p w14:paraId="0ADAA2E2" w14:textId="00A76A4F" w:rsidR="004C02B2" w:rsidRDefault="004C02B2" w:rsidP="00811A0B">
      <w:pPr>
        <w:jc w:val="center"/>
        <w:rPr>
          <w:noProof/>
        </w:rPr>
      </w:pPr>
    </w:p>
    <w:p w14:paraId="31A600A3" w14:textId="48733FF0" w:rsidR="004C02B2" w:rsidRDefault="004C02B2" w:rsidP="00811A0B">
      <w:pPr>
        <w:jc w:val="center"/>
        <w:rPr>
          <w:noProof/>
        </w:rPr>
      </w:pPr>
    </w:p>
    <w:p w14:paraId="0868AD8D" w14:textId="32D69D71" w:rsidR="004C02B2" w:rsidRDefault="004C02B2" w:rsidP="00811A0B">
      <w:pPr>
        <w:jc w:val="center"/>
        <w:rPr>
          <w:noProof/>
        </w:rPr>
      </w:pPr>
    </w:p>
    <w:p w14:paraId="6E62B9C3" w14:textId="5C7D5324" w:rsidR="004C02B2" w:rsidRDefault="004C02B2" w:rsidP="00811A0B">
      <w:pPr>
        <w:jc w:val="center"/>
        <w:rPr>
          <w:noProof/>
        </w:rPr>
      </w:pPr>
    </w:p>
    <w:p w14:paraId="4EEB7C18" w14:textId="3B0493C3" w:rsidR="004C02B2" w:rsidRDefault="004C02B2" w:rsidP="00811A0B">
      <w:pPr>
        <w:jc w:val="center"/>
        <w:rPr>
          <w:noProof/>
        </w:rPr>
      </w:pPr>
    </w:p>
    <w:p w14:paraId="39A58106" w14:textId="1D538D36" w:rsidR="004C02B2" w:rsidRDefault="004C02B2" w:rsidP="00811A0B">
      <w:pPr>
        <w:jc w:val="center"/>
        <w:rPr>
          <w:noProof/>
        </w:rPr>
      </w:pPr>
    </w:p>
    <w:p w14:paraId="295D15C7" w14:textId="73193FDE" w:rsidR="004C02B2" w:rsidRDefault="004C02B2" w:rsidP="00811A0B">
      <w:pPr>
        <w:jc w:val="center"/>
        <w:rPr>
          <w:noProof/>
        </w:rPr>
      </w:pPr>
    </w:p>
    <w:p w14:paraId="2AB419EA" w14:textId="5A52FFFF" w:rsidR="004C02B2" w:rsidRDefault="004C02B2" w:rsidP="00811A0B">
      <w:pPr>
        <w:jc w:val="center"/>
        <w:rPr>
          <w:noProof/>
        </w:rPr>
      </w:pPr>
    </w:p>
    <w:p w14:paraId="3D33B93F" w14:textId="0456770A" w:rsidR="004C02B2" w:rsidRDefault="004C02B2" w:rsidP="00811A0B">
      <w:pPr>
        <w:jc w:val="center"/>
        <w:rPr>
          <w:noProof/>
        </w:rPr>
      </w:pPr>
    </w:p>
    <w:p w14:paraId="0421633F" w14:textId="0FE92C99" w:rsidR="004C02B2" w:rsidRDefault="004C02B2" w:rsidP="00811A0B">
      <w:pPr>
        <w:jc w:val="center"/>
        <w:rPr>
          <w:noProof/>
        </w:rPr>
      </w:pPr>
    </w:p>
    <w:p w14:paraId="7F60B2B5" w14:textId="3BB4D4BF" w:rsidR="004C02B2" w:rsidRDefault="004C02B2" w:rsidP="00811A0B">
      <w:pPr>
        <w:jc w:val="center"/>
        <w:rPr>
          <w:noProof/>
        </w:rPr>
      </w:pPr>
    </w:p>
    <w:p w14:paraId="23527B21" w14:textId="2E4A6F5D" w:rsidR="004C02B2" w:rsidRDefault="004C02B2" w:rsidP="00811A0B">
      <w:pPr>
        <w:jc w:val="center"/>
        <w:rPr>
          <w:noProof/>
        </w:rPr>
      </w:pPr>
    </w:p>
    <w:p w14:paraId="789F1C79" w14:textId="0B14380F" w:rsidR="004C02B2" w:rsidRDefault="004C02B2" w:rsidP="00811A0B">
      <w:pPr>
        <w:jc w:val="center"/>
        <w:rPr>
          <w:noProof/>
        </w:rPr>
      </w:pPr>
    </w:p>
    <w:p w14:paraId="21B752B8" w14:textId="10ED2A53" w:rsidR="004C02B2" w:rsidRDefault="004C02B2" w:rsidP="00811A0B">
      <w:pPr>
        <w:jc w:val="center"/>
        <w:rPr>
          <w:noProof/>
        </w:rPr>
      </w:pPr>
    </w:p>
    <w:p w14:paraId="757D5E95" w14:textId="65A26F51" w:rsidR="004C02B2" w:rsidRDefault="004C02B2" w:rsidP="00811A0B">
      <w:pPr>
        <w:jc w:val="center"/>
        <w:rPr>
          <w:noProof/>
        </w:rPr>
      </w:pPr>
    </w:p>
    <w:p w14:paraId="23955390" w14:textId="32B38CB0" w:rsidR="004C02B2" w:rsidRDefault="004C02B2" w:rsidP="00811A0B">
      <w:pPr>
        <w:jc w:val="center"/>
        <w:rPr>
          <w:noProof/>
        </w:rPr>
      </w:pPr>
    </w:p>
    <w:p w14:paraId="2D28F975" w14:textId="17F6B5DA" w:rsidR="004C02B2" w:rsidRDefault="004C02B2" w:rsidP="00811A0B">
      <w:pPr>
        <w:jc w:val="center"/>
        <w:rPr>
          <w:noProof/>
        </w:rPr>
      </w:pPr>
    </w:p>
    <w:p w14:paraId="3525EEFA" w14:textId="66D35C10" w:rsidR="00C07E3E" w:rsidRDefault="00C07E3E" w:rsidP="00C07E3E">
      <w:pPr>
        <w:jc w:val="center"/>
      </w:pPr>
      <w:r>
        <w:rPr>
          <w:sz w:val="28"/>
          <w:szCs w:val="28"/>
        </w:rPr>
        <w:lastRenderedPageBreak/>
        <w:t>-Update</w:t>
      </w:r>
      <w:r w:rsidRPr="00811A0B">
        <w:rPr>
          <w:sz w:val="28"/>
          <w:szCs w:val="28"/>
        </w:rPr>
        <w:t xml:space="preserve"> Employee</w:t>
      </w:r>
      <w:r>
        <w:rPr>
          <w:sz w:val="28"/>
          <w:szCs w:val="28"/>
        </w:rPr>
        <w:t>-</w:t>
      </w:r>
    </w:p>
    <w:p w14:paraId="4BC01C0D" w14:textId="557FB34B" w:rsidR="00811A0B" w:rsidRPr="00C07E3E" w:rsidRDefault="003323AF" w:rsidP="003323AF">
      <w:r>
        <w:rPr>
          <w:noProof/>
        </w:rPr>
        <w:drawing>
          <wp:anchor distT="0" distB="0" distL="114300" distR="114300" simplePos="0" relativeHeight="251688960" behindDoc="1" locked="0" layoutInCell="1" allowOverlap="1" wp14:anchorId="3BC74DA0" wp14:editId="39BF0021">
            <wp:simplePos x="0" y="0"/>
            <wp:positionH relativeFrom="column">
              <wp:posOffset>393700</wp:posOffset>
            </wp:positionH>
            <wp:positionV relativeFrom="paragraph">
              <wp:posOffset>71755</wp:posOffset>
            </wp:positionV>
            <wp:extent cx="4928870" cy="8447853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844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0B" w:rsidRPr="00811A0B">
        <w:rPr>
          <w:sz w:val="28"/>
          <w:szCs w:val="28"/>
        </w:rPr>
        <w:br w:type="page"/>
      </w:r>
    </w:p>
    <w:p w14:paraId="4759917B" w14:textId="10E20FB0" w:rsidR="00811A0B" w:rsidRDefault="008D3CB5" w:rsidP="00811A0B">
      <w:pPr>
        <w:pStyle w:val="Heading1"/>
        <w:numPr>
          <w:ilvl w:val="0"/>
          <w:numId w:val="38"/>
        </w:numPr>
      </w:pPr>
      <w:r>
        <w:lastRenderedPageBreak/>
        <w:t>Sequence</w:t>
      </w:r>
      <w:r w:rsidR="00811A0B">
        <w:t xml:space="preserve"> D</w:t>
      </w:r>
      <w:r w:rsidR="00811A0B" w:rsidRPr="00811A0B">
        <w:t>iagram</w:t>
      </w:r>
      <w:r>
        <w:t>s</w:t>
      </w:r>
    </w:p>
    <w:p w14:paraId="5E3DD045" w14:textId="77777777" w:rsidR="00811A0B" w:rsidRPr="00811A0B" w:rsidRDefault="00811A0B" w:rsidP="00811A0B"/>
    <w:p w14:paraId="03F59C48" w14:textId="3C4C6A25" w:rsidR="008D3CB5" w:rsidRDefault="008D3CB5" w:rsidP="008D3CB5">
      <w:pPr>
        <w:jc w:val="center"/>
        <w:rPr>
          <w:sz w:val="28"/>
          <w:szCs w:val="28"/>
        </w:rPr>
      </w:pPr>
      <w:r>
        <w:rPr>
          <w:sz w:val="28"/>
          <w:szCs w:val="28"/>
        </w:rPr>
        <w:t>-</w:t>
      </w:r>
      <w:r w:rsidRPr="00811A0B">
        <w:rPr>
          <w:sz w:val="28"/>
          <w:szCs w:val="28"/>
        </w:rPr>
        <w:t>Assign Courses</w:t>
      </w:r>
      <w:r>
        <w:rPr>
          <w:sz w:val="28"/>
          <w:szCs w:val="28"/>
        </w:rPr>
        <w:t>-</w:t>
      </w:r>
    </w:p>
    <w:p w14:paraId="5A90E315" w14:textId="1314D664" w:rsidR="00871247" w:rsidRDefault="001E0937" w:rsidP="008D3CB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7186FB" wp14:editId="58605542">
            <wp:extent cx="5731510" cy="7656195"/>
            <wp:effectExtent l="0" t="0" r="2540" b="1905"/>
            <wp:docPr id="5" name="Picture 5" descr="Diagram, 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, 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FCAF" w14:textId="2E7C04FD" w:rsidR="008D3CB5" w:rsidRDefault="008D3CB5" w:rsidP="00C07B46">
      <w:pPr>
        <w:rPr>
          <w:noProof/>
          <w:sz w:val="28"/>
          <w:szCs w:val="28"/>
        </w:rPr>
      </w:pPr>
    </w:p>
    <w:p w14:paraId="66D82F94" w14:textId="77777777" w:rsidR="001E0937" w:rsidRDefault="001E0937" w:rsidP="00C07B46"/>
    <w:p w14:paraId="4C37944B" w14:textId="15DADF68" w:rsidR="008D3CB5" w:rsidRDefault="008D3CB5" w:rsidP="008D3CB5">
      <w:pPr>
        <w:jc w:val="center"/>
        <w:rPr>
          <w:sz w:val="28"/>
          <w:szCs w:val="28"/>
        </w:rPr>
      </w:pPr>
      <w:r>
        <w:rPr>
          <w:sz w:val="28"/>
          <w:szCs w:val="28"/>
        </w:rPr>
        <w:t>-</w:t>
      </w:r>
      <w:r w:rsidR="00C07E3E">
        <w:rPr>
          <w:sz w:val="28"/>
          <w:szCs w:val="28"/>
        </w:rPr>
        <w:t>Add</w:t>
      </w:r>
      <w:r w:rsidRPr="00811A0B">
        <w:rPr>
          <w:sz w:val="28"/>
          <w:szCs w:val="28"/>
        </w:rPr>
        <w:t xml:space="preserve"> Employee</w:t>
      </w:r>
      <w:r>
        <w:rPr>
          <w:sz w:val="28"/>
          <w:szCs w:val="28"/>
        </w:rPr>
        <w:t>-</w:t>
      </w:r>
    </w:p>
    <w:p w14:paraId="08065D15" w14:textId="5D0CEACF" w:rsidR="008D3CB5" w:rsidRDefault="006B5B90" w:rsidP="008D3CB5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7DED51E2" wp14:editId="1BEFA9D1">
            <wp:simplePos x="0" y="0"/>
            <wp:positionH relativeFrom="column">
              <wp:posOffset>-304800</wp:posOffset>
            </wp:positionH>
            <wp:positionV relativeFrom="paragraph">
              <wp:posOffset>98425</wp:posOffset>
            </wp:positionV>
            <wp:extent cx="6413832" cy="7759700"/>
            <wp:effectExtent l="0" t="0" r="6350" b="0"/>
            <wp:wrapNone/>
            <wp:docPr id="2" name="Picture 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311" cy="7761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273A5" w14:textId="7529BB8C" w:rsidR="008D3CB5" w:rsidRDefault="008D3CB5"/>
    <w:p w14:paraId="1CD31FF6" w14:textId="50105A1E" w:rsidR="008D3CB5" w:rsidRDefault="008D3CB5" w:rsidP="00C07B46"/>
    <w:p w14:paraId="1E5E0E7C" w14:textId="29DBBEF9" w:rsidR="008D3CB5" w:rsidRDefault="008D3CB5">
      <w:r>
        <w:br w:type="page"/>
      </w:r>
    </w:p>
    <w:p w14:paraId="7826374F" w14:textId="14954D7D" w:rsidR="00C07E3E" w:rsidRDefault="00C07E3E" w:rsidP="00C07E3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-Update</w:t>
      </w:r>
      <w:r w:rsidRPr="00811A0B">
        <w:rPr>
          <w:sz w:val="28"/>
          <w:szCs w:val="28"/>
        </w:rPr>
        <w:t xml:space="preserve"> Employee</w:t>
      </w:r>
      <w:r>
        <w:rPr>
          <w:sz w:val="28"/>
          <w:szCs w:val="28"/>
        </w:rPr>
        <w:t>-</w:t>
      </w:r>
    </w:p>
    <w:p w14:paraId="2BC020D1" w14:textId="558DD48B" w:rsidR="00C07E3E" w:rsidRDefault="00B6158C" w:rsidP="006B5B90">
      <w:r>
        <w:rPr>
          <w:noProof/>
        </w:rPr>
        <w:drawing>
          <wp:anchor distT="0" distB="0" distL="114300" distR="114300" simplePos="0" relativeHeight="251660288" behindDoc="1" locked="0" layoutInCell="1" allowOverlap="1" wp14:anchorId="3DDF220B" wp14:editId="746065B3">
            <wp:simplePos x="0" y="0"/>
            <wp:positionH relativeFrom="column">
              <wp:posOffset>-444500</wp:posOffset>
            </wp:positionH>
            <wp:positionV relativeFrom="paragraph">
              <wp:posOffset>262255</wp:posOffset>
            </wp:positionV>
            <wp:extent cx="6631305" cy="7378700"/>
            <wp:effectExtent l="0" t="0" r="0" b="0"/>
            <wp:wrapNone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CE398" w14:textId="3DADF49C" w:rsidR="00C07E3E" w:rsidRDefault="00C07E3E" w:rsidP="00C07E3E">
      <w:pPr>
        <w:jc w:val="center"/>
      </w:pPr>
    </w:p>
    <w:p w14:paraId="25EA06A2" w14:textId="1E0D41BB" w:rsidR="00C07E3E" w:rsidRDefault="00C07E3E" w:rsidP="00C07E3E">
      <w:pPr>
        <w:jc w:val="center"/>
      </w:pPr>
    </w:p>
    <w:p w14:paraId="7D9F6458" w14:textId="66D973C2" w:rsidR="00C07E3E" w:rsidRDefault="00C07E3E" w:rsidP="00C07E3E">
      <w:pPr>
        <w:jc w:val="center"/>
      </w:pPr>
    </w:p>
    <w:p w14:paraId="3F3AD9FB" w14:textId="4FC9395D" w:rsidR="00C07E3E" w:rsidRDefault="00C07E3E" w:rsidP="00C07E3E">
      <w:pPr>
        <w:jc w:val="center"/>
      </w:pPr>
    </w:p>
    <w:p w14:paraId="75AA940D" w14:textId="2BFEACD0" w:rsidR="00C07E3E" w:rsidRDefault="00C07E3E" w:rsidP="00C07E3E">
      <w:pPr>
        <w:jc w:val="center"/>
      </w:pPr>
    </w:p>
    <w:p w14:paraId="6438653A" w14:textId="62904EB7" w:rsidR="00C07E3E" w:rsidRDefault="00C07E3E" w:rsidP="00C07E3E">
      <w:pPr>
        <w:jc w:val="center"/>
      </w:pPr>
    </w:p>
    <w:p w14:paraId="5528AADB" w14:textId="142F6E60" w:rsidR="00C07E3E" w:rsidRDefault="00C07E3E" w:rsidP="00C07E3E">
      <w:pPr>
        <w:jc w:val="center"/>
      </w:pPr>
    </w:p>
    <w:p w14:paraId="7AAA120B" w14:textId="69832089" w:rsidR="00C07E3E" w:rsidRDefault="00C07E3E" w:rsidP="00C07E3E">
      <w:pPr>
        <w:jc w:val="center"/>
      </w:pPr>
    </w:p>
    <w:p w14:paraId="66842160" w14:textId="76015882" w:rsidR="00C07E3E" w:rsidRDefault="00C07E3E" w:rsidP="00C07E3E">
      <w:pPr>
        <w:jc w:val="center"/>
      </w:pPr>
    </w:p>
    <w:p w14:paraId="2CAD5E00" w14:textId="11FBF9B3" w:rsidR="00C07E3E" w:rsidRDefault="00C07E3E" w:rsidP="00C07E3E">
      <w:pPr>
        <w:jc w:val="center"/>
      </w:pPr>
    </w:p>
    <w:p w14:paraId="73BC822B" w14:textId="59CCD6C4" w:rsidR="00C07E3E" w:rsidRDefault="00C07E3E" w:rsidP="00C07E3E">
      <w:pPr>
        <w:jc w:val="center"/>
      </w:pPr>
    </w:p>
    <w:p w14:paraId="2257FBD7" w14:textId="24652A65" w:rsidR="00C07E3E" w:rsidRDefault="00C07E3E" w:rsidP="00C07E3E">
      <w:pPr>
        <w:jc w:val="center"/>
      </w:pPr>
    </w:p>
    <w:p w14:paraId="58181C83" w14:textId="300AB3CB" w:rsidR="00C07E3E" w:rsidRDefault="00C07E3E" w:rsidP="00C07E3E">
      <w:pPr>
        <w:jc w:val="center"/>
      </w:pPr>
    </w:p>
    <w:p w14:paraId="25A0434C" w14:textId="10427834" w:rsidR="00C07E3E" w:rsidRDefault="00C07E3E" w:rsidP="00C07E3E">
      <w:pPr>
        <w:jc w:val="center"/>
      </w:pPr>
    </w:p>
    <w:p w14:paraId="610A2234" w14:textId="5CCF1163" w:rsidR="00C07E3E" w:rsidRDefault="00C07E3E" w:rsidP="00C07E3E">
      <w:pPr>
        <w:jc w:val="center"/>
      </w:pPr>
    </w:p>
    <w:p w14:paraId="0EDADD68" w14:textId="7D6C9B78" w:rsidR="00C07E3E" w:rsidRDefault="00C07E3E" w:rsidP="00C07E3E">
      <w:pPr>
        <w:jc w:val="center"/>
      </w:pPr>
    </w:p>
    <w:p w14:paraId="4A954FBE" w14:textId="5D20FD52" w:rsidR="00C07E3E" w:rsidRDefault="00C07E3E" w:rsidP="00C07E3E">
      <w:pPr>
        <w:jc w:val="center"/>
      </w:pPr>
    </w:p>
    <w:p w14:paraId="55A30FB3" w14:textId="6B9E28DB" w:rsidR="00C07E3E" w:rsidRDefault="00C07E3E" w:rsidP="00C07E3E">
      <w:pPr>
        <w:jc w:val="center"/>
      </w:pPr>
    </w:p>
    <w:p w14:paraId="2D9249CD" w14:textId="60261B35" w:rsidR="00C07E3E" w:rsidRDefault="00C07E3E" w:rsidP="00C07E3E">
      <w:pPr>
        <w:jc w:val="center"/>
      </w:pPr>
    </w:p>
    <w:p w14:paraId="30EEA303" w14:textId="4DF06D00" w:rsidR="00C07E3E" w:rsidRDefault="00C07E3E" w:rsidP="00C07E3E">
      <w:pPr>
        <w:jc w:val="center"/>
      </w:pPr>
    </w:p>
    <w:p w14:paraId="1B927AB6" w14:textId="5D7A4632" w:rsidR="00C07E3E" w:rsidRDefault="00C07E3E" w:rsidP="00C07E3E">
      <w:pPr>
        <w:jc w:val="center"/>
      </w:pPr>
    </w:p>
    <w:p w14:paraId="36E3E134" w14:textId="5F435717" w:rsidR="00C07E3E" w:rsidRDefault="00C07E3E" w:rsidP="00C07E3E">
      <w:pPr>
        <w:jc w:val="center"/>
      </w:pPr>
    </w:p>
    <w:p w14:paraId="3570E6F8" w14:textId="47599B39" w:rsidR="00C07E3E" w:rsidRDefault="00C07E3E" w:rsidP="00C07E3E">
      <w:pPr>
        <w:jc w:val="center"/>
      </w:pPr>
    </w:p>
    <w:p w14:paraId="53A4BF75" w14:textId="7251DEF7" w:rsidR="00C07E3E" w:rsidRDefault="00C07E3E" w:rsidP="00C07E3E">
      <w:pPr>
        <w:jc w:val="center"/>
      </w:pPr>
    </w:p>
    <w:p w14:paraId="49E3A669" w14:textId="3D73ED93" w:rsidR="00C07E3E" w:rsidRDefault="00C07E3E" w:rsidP="00C07E3E">
      <w:pPr>
        <w:jc w:val="center"/>
      </w:pPr>
    </w:p>
    <w:p w14:paraId="236DFBAB" w14:textId="4D5C8BBD" w:rsidR="00C07E3E" w:rsidRDefault="00C07E3E" w:rsidP="00C07E3E">
      <w:pPr>
        <w:jc w:val="center"/>
      </w:pPr>
    </w:p>
    <w:p w14:paraId="017C8968" w14:textId="77777777" w:rsidR="00C07E3E" w:rsidRDefault="00C07E3E" w:rsidP="00C07E3E">
      <w:pPr>
        <w:jc w:val="center"/>
      </w:pPr>
    </w:p>
    <w:p w14:paraId="36F03F8A" w14:textId="3935FBA0" w:rsidR="008D3CB5" w:rsidRDefault="008D3CB5" w:rsidP="008D3CB5">
      <w:pPr>
        <w:pStyle w:val="Heading1"/>
        <w:numPr>
          <w:ilvl w:val="0"/>
          <w:numId w:val="38"/>
        </w:numPr>
      </w:pPr>
      <w:r>
        <w:lastRenderedPageBreak/>
        <w:t>Class D</w:t>
      </w:r>
      <w:r w:rsidRPr="00811A0B">
        <w:t>iagram</w:t>
      </w:r>
    </w:p>
    <w:p w14:paraId="67030CB4" w14:textId="416DF89C" w:rsidR="000C718D" w:rsidRDefault="000C718D" w:rsidP="000C718D">
      <w:r>
        <w:rPr>
          <w:noProof/>
        </w:rPr>
        <w:drawing>
          <wp:anchor distT="0" distB="0" distL="114300" distR="114300" simplePos="0" relativeHeight="251659264" behindDoc="1" locked="0" layoutInCell="1" allowOverlap="1" wp14:anchorId="3A22E5DB" wp14:editId="7EAD2E4C">
            <wp:simplePos x="0" y="0"/>
            <wp:positionH relativeFrom="column">
              <wp:posOffset>-419100</wp:posOffset>
            </wp:positionH>
            <wp:positionV relativeFrom="paragraph">
              <wp:posOffset>395605</wp:posOffset>
            </wp:positionV>
            <wp:extent cx="6578600" cy="78994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D0197" w14:textId="1895AF2C" w:rsidR="000C718D" w:rsidRPr="000C718D" w:rsidRDefault="000C718D" w:rsidP="000C718D"/>
    <w:p w14:paraId="4095C9D8" w14:textId="20C9CF4F" w:rsidR="00903CAB" w:rsidRPr="00903CAB" w:rsidRDefault="00903CAB" w:rsidP="00903CAB"/>
    <w:p w14:paraId="74795C75" w14:textId="1781BEF7" w:rsidR="00C70877" w:rsidRPr="00C70877" w:rsidRDefault="00C70877" w:rsidP="00C70877"/>
    <w:p w14:paraId="04DDC775" w14:textId="72331224" w:rsidR="00C07E3E" w:rsidRPr="00C07E3E" w:rsidRDefault="00C07E3E" w:rsidP="00C07E3E"/>
    <w:p w14:paraId="066DE35D" w14:textId="5970D86B" w:rsidR="003B4719" w:rsidRDefault="003B4719" w:rsidP="00C07B46"/>
    <w:p w14:paraId="72B483EC" w14:textId="1F5D4579" w:rsidR="003B4719" w:rsidRDefault="003B4719">
      <w:r>
        <w:br w:type="page"/>
      </w:r>
    </w:p>
    <w:p w14:paraId="096A8484" w14:textId="6BB88872" w:rsidR="003B4719" w:rsidRDefault="00C07E3E" w:rsidP="003B4719">
      <w:pPr>
        <w:pStyle w:val="Heading1"/>
        <w:numPr>
          <w:ilvl w:val="0"/>
          <w:numId w:val="38"/>
        </w:numPr>
      </w:pPr>
      <w:r>
        <w:lastRenderedPageBreak/>
        <w:t>Database Schema</w:t>
      </w:r>
    </w:p>
    <w:p w14:paraId="19791181" w14:textId="095FA366" w:rsidR="003C2D60" w:rsidRDefault="004A71EF" w:rsidP="00C07B46">
      <w:r w:rsidRPr="004A71EF">
        <w:rPr>
          <w:noProof/>
        </w:rPr>
        <w:drawing>
          <wp:anchor distT="0" distB="0" distL="114300" distR="114300" simplePos="0" relativeHeight="251684864" behindDoc="1" locked="0" layoutInCell="1" allowOverlap="1" wp14:anchorId="4C3465E9" wp14:editId="31DF1A19">
            <wp:simplePos x="0" y="0"/>
            <wp:positionH relativeFrom="column">
              <wp:posOffset>-617220</wp:posOffset>
            </wp:positionH>
            <wp:positionV relativeFrom="paragraph">
              <wp:posOffset>281305</wp:posOffset>
            </wp:positionV>
            <wp:extent cx="6817360" cy="790575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FB2FA" w14:textId="590E0195" w:rsidR="00412D3A" w:rsidRDefault="00412D3A" w:rsidP="00C07B46"/>
    <w:p w14:paraId="205C2186" w14:textId="097ECC0D" w:rsidR="003C2D60" w:rsidRDefault="003C2D60" w:rsidP="00C07B46"/>
    <w:p w14:paraId="29AEE725" w14:textId="4E18E582" w:rsidR="008629FD" w:rsidRDefault="008629FD" w:rsidP="00C07B46"/>
    <w:p w14:paraId="2C298BE9" w14:textId="70FD91BF" w:rsidR="004A71EF" w:rsidRPr="004A71EF" w:rsidRDefault="004A71EF" w:rsidP="004A71EF"/>
    <w:p w14:paraId="4ACD385C" w14:textId="3DF7F185" w:rsidR="004A71EF" w:rsidRPr="004A71EF" w:rsidRDefault="004A71EF" w:rsidP="004A71EF"/>
    <w:p w14:paraId="6BF95BD2" w14:textId="584485B1" w:rsidR="004A71EF" w:rsidRPr="004A71EF" w:rsidRDefault="004A71EF" w:rsidP="004A71EF"/>
    <w:p w14:paraId="57C9C19F" w14:textId="7215E74C" w:rsidR="004A71EF" w:rsidRPr="004A71EF" w:rsidRDefault="004A71EF" w:rsidP="004A71EF"/>
    <w:p w14:paraId="4D573616" w14:textId="25C2BDFD" w:rsidR="004A71EF" w:rsidRPr="004A71EF" w:rsidRDefault="004A71EF" w:rsidP="004A71EF"/>
    <w:p w14:paraId="3AFF5E24" w14:textId="71CB4CA3" w:rsidR="004A71EF" w:rsidRPr="004A71EF" w:rsidRDefault="004A71EF" w:rsidP="004A71EF"/>
    <w:p w14:paraId="1F4806F2" w14:textId="293F43F6" w:rsidR="004A71EF" w:rsidRPr="004A71EF" w:rsidRDefault="004A71EF" w:rsidP="004A71EF"/>
    <w:p w14:paraId="7B1F0A3B" w14:textId="70D87FC7" w:rsidR="004A71EF" w:rsidRPr="004A71EF" w:rsidRDefault="004A71EF" w:rsidP="004A71EF"/>
    <w:p w14:paraId="3CAAE95C" w14:textId="03C72FD7" w:rsidR="004A71EF" w:rsidRPr="004A71EF" w:rsidRDefault="004A71EF" w:rsidP="004A71EF"/>
    <w:p w14:paraId="0B82EE2D" w14:textId="38F7E820" w:rsidR="004A71EF" w:rsidRPr="004A71EF" w:rsidRDefault="004A71EF" w:rsidP="004A71EF"/>
    <w:p w14:paraId="1990DACF" w14:textId="6527001A" w:rsidR="004A71EF" w:rsidRPr="004A71EF" w:rsidRDefault="004A71EF" w:rsidP="004A71EF"/>
    <w:p w14:paraId="243BDB89" w14:textId="2761D470" w:rsidR="004A71EF" w:rsidRPr="004A71EF" w:rsidRDefault="004A71EF" w:rsidP="004A71EF"/>
    <w:p w14:paraId="6F1F92F8" w14:textId="29561C78" w:rsidR="004A71EF" w:rsidRPr="004A71EF" w:rsidRDefault="004A71EF" w:rsidP="004A71EF"/>
    <w:p w14:paraId="678F027B" w14:textId="745F0F2F" w:rsidR="004A71EF" w:rsidRPr="004A71EF" w:rsidRDefault="004A71EF" w:rsidP="004A71EF"/>
    <w:p w14:paraId="7DD66A7E" w14:textId="25C05DAF" w:rsidR="004A71EF" w:rsidRPr="004A71EF" w:rsidRDefault="004A71EF" w:rsidP="004A71EF"/>
    <w:p w14:paraId="5FD6CA6E" w14:textId="4E20BF38" w:rsidR="004A71EF" w:rsidRPr="004A71EF" w:rsidRDefault="004A71EF" w:rsidP="004A71EF"/>
    <w:p w14:paraId="59549857" w14:textId="1D652902" w:rsidR="004A71EF" w:rsidRPr="004A71EF" w:rsidRDefault="004A71EF" w:rsidP="004A71EF"/>
    <w:p w14:paraId="4CE2FEAD" w14:textId="3B512198" w:rsidR="004A71EF" w:rsidRPr="004A71EF" w:rsidRDefault="004A71EF" w:rsidP="004A71EF"/>
    <w:p w14:paraId="32828987" w14:textId="54E2DA8E" w:rsidR="004A71EF" w:rsidRPr="004A71EF" w:rsidRDefault="004A71EF" w:rsidP="004A71EF"/>
    <w:p w14:paraId="1DE7639D" w14:textId="50E53256" w:rsidR="004A71EF" w:rsidRPr="004A71EF" w:rsidRDefault="004A71EF" w:rsidP="004A71EF"/>
    <w:p w14:paraId="03C8DED8" w14:textId="4C19B087" w:rsidR="004A71EF" w:rsidRPr="004A71EF" w:rsidRDefault="004A71EF" w:rsidP="004A71EF"/>
    <w:p w14:paraId="1095FD64" w14:textId="6526B0B4" w:rsidR="004A71EF" w:rsidRDefault="004A71EF" w:rsidP="004A71EF"/>
    <w:p w14:paraId="1855DF41" w14:textId="2D31184F" w:rsidR="004A71EF" w:rsidRDefault="004A71EF" w:rsidP="004A71EF">
      <w:pPr>
        <w:tabs>
          <w:tab w:val="left" w:pos="8112"/>
        </w:tabs>
      </w:pPr>
      <w:r>
        <w:tab/>
      </w:r>
    </w:p>
    <w:p w14:paraId="4F7E4F96" w14:textId="3BC012DF" w:rsidR="004A71EF" w:rsidRDefault="004A71EF" w:rsidP="004A71EF">
      <w:pPr>
        <w:tabs>
          <w:tab w:val="left" w:pos="8112"/>
        </w:tabs>
      </w:pPr>
    </w:p>
    <w:p w14:paraId="52A0C5A2" w14:textId="7CCAC2C5" w:rsidR="004A71EF" w:rsidRDefault="004A71EF" w:rsidP="004A71EF">
      <w:pPr>
        <w:tabs>
          <w:tab w:val="left" w:pos="8112"/>
        </w:tabs>
      </w:pPr>
    </w:p>
    <w:p w14:paraId="51D52A07" w14:textId="6C6FEE55" w:rsidR="004A71EF" w:rsidRDefault="004A71EF" w:rsidP="004A71EF">
      <w:pPr>
        <w:tabs>
          <w:tab w:val="left" w:pos="8112"/>
        </w:tabs>
      </w:pPr>
    </w:p>
    <w:p w14:paraId="0CAFB99F" w14:textId="46687056" w:rsidR="00997A4C" w:rsidRDefault="00997A4C" w:rsidP="00997A4C">
      <w:pPr>
        <w:pStyle w:val="Heading1"/>
        <w:numPr>
          <w:ilvl w:val="0"/>
          <w:numId w:val="38"/>
        </w:numPr>
      </w:pPr>
      <w:r>
        <w:lastRenderedPageBreak/>
        <w:t>Database Code</w:t>
      </w:r>
    </w:p>
    <w:p w14:paraId="2FAA76D3" w14:textId="207EB335" w:rsidR="00997A4C" w:rsidRDefault="00997A4C" w:rsidP="00997A4C"/>
    <w:p w14:paraId="7EBC59E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"(</w:t>
      </w:r>
    </w:p>
    <w:p w14:paraId="1AD2839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"id" INT primary key </w:t>
      </w:r>
    </w:p>
    <w:p w14:paraId="190EC4A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GENERATED ALWAYS AS IDENTITY</w:t>
      </w:r>
    </w:p>
    <w:p w14:paraId="669BB04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(START WITH 300001, INCREMENT BY 1),</w:t>
      </w:r>
    </w:p>
    <w:p w14:paraId="7DC6A40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"title"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100),</w:t>
      </w:r>
    </w:p>
    <w:p w14:paraId="488F93A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"salary" DECIMAL,</w:t>
      </w:r>
    </w:p>
    <w:p w14:paraId="471F87B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"description"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1000)</w:t>
      </w:r>
    </w:p>
    <w:p w14:paraId="1FA562F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26D2C3D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EB02A0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"Skill"</w:t>
      </w:r>
    </w:p>
    <w:p w14:paraId="474A4D3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(    </w:t>
      </w:r>
    </w:p>
    <w:p w14:paraId="08808FF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"id" INT not null primary key</w:t>
      </w:r>
    </w:p>
    <w:p w14:paraId="471EF86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   GENERATED ALWAYS AS IDENTITY</w:t>
      </w:r>
    </w:p>
    <w:p w14:paraId="0A2C57D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   (START WITH 400001, INCREMENT BY 1),   </w:t>
      </w:r>
    </w:p>
    <w:p w14:paraId="6231C2F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"title"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 xml:space="preserve">100),     </w:t>
      </w:r>
    </w:p>
    <w:p w14:paraId="2A10857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"description"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1000),</w:t>
      </w:r>
    </w:p>
    <w:p w14:paraId="56DD385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"bonus" DECIMAL</w:t>
      </w:r>
    </w:p>
    <w:p w14:paraId="7FC7431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1A6588E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4441943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"Course"</w:t>
      </w:r>
    </w:p>
    <w:p w14:paraId="22E0698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(    </w:t>
      </w:r>
    </w:p>
    <w:p w14:paraId="163C846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"id" INT not null primary key</w:t>
      </w:r>
    </w:p>
    <w:p w14:paraId="2AB05E0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   GENERATED ALWAYS AS IDENTITY</w:t>
      </w:r>
    </w:p>
    <w:p w14:paraId="4B13062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   (START WITH 500001, INCREMENT BY 1),   </w:t>
      </w:r>
    </w:p>
    <w:p w14:paraId="33DF21E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"title"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 xml:space="preserve">100),     </w:t>
      </w:r>
    </w:p>
    <w:p w14:paraId="1224E68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"description"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1000),</w:t>
      </w:r>
    </w:p>
    <w:p w14:paraId="2CAB83D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"price" DECIMAL,</w:t>
      </w:r>
    </w:p>
    <w:p w14:paraId="4AED593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"</w:t>
      </w:r>
      <w:proofErr w:type="spellStart"/>
      <w:r w:rsidRPr="00A23246">
        <w:rPr>
          <w:szCs w:val="24"/>
        </w:rPr>
        <w:t>sid</w:t>
      </w:r>
      <w:proofErr w:type="spellEnd"/>
      <w:r w:rsidRPr="00A23246">
        <w:rPr>
          <w:szCs w:val="24"/>
        </w:rPr>
        <w:t>" INT,</w:t>
      </w:r>
    </w:p>
    <w:p w14:paraId="0E84A73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Skill_FK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sid</w:t>
      </w:r>
      <w:proofErr w:type="spellEnd"/>
      <w:r w:rsidRPr="00A23246">
        <w:rPr>
          <w:szCs w:val="24"/>
        </w:rPr>
        <w:t>") REFERENCES "Skill"("id")</w:t>
      </w:r>
    </w:p>
    <w:p w14:paraId="120EC13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);</w:t>
      </w:r>
    </w:p>
    <w:p w14:paraId="5B17409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261579A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"Achievement"(</w:t>
      </w:r>
    </w:p>
    <w:p w14:paraId="20E9009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"id" INT primary key </w:t>
      </w:r>
    </w:p>
    <w:p w14:paraId="25C8838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GENERATED ALWAYS AS IDENTITY</w:t>
      </w:r>
    </w:p>
    <w:p w14:paraId="186B011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(START WITH 600001, INCREMENT BY 1),</w:t>
      </w:r>
    </w:p>
    <w:p w14:paraId="5C151BB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"title"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100),</w:t>
      </w:r>
    </w:p>
    <w:p w14:paraId="30D5A90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"description"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1000),</w:t>
      </w:r>
    </w:p>
    <w:p w14:paraId="0FC15D9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bonusValue</w:t>
      </w:r>
      <w:proofErr w:type="spellEnd"/>
      <w:r w:rsidRPr="00A23246">
        <w:rPr>
          <w:szCs w:val="24"/>
        </w:rPr>
        <w:t>" DECIMAL</w:t>
      </w:r>
    </w:p>
    <w:p w14:paraId="082F1AC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122235D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"Insurance"(</w:t>
      </w:r>
    </w:p>
    <w:p w14:paraId="4578E0E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"id" INT primary key </w:t>
      </w:r>
    </w:p>
    <w:p w14:paraId="495A0A8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GENERATED ALWAYS AS IDENTITY</w:t>
      </w:r>
    </w:p>
    <w:p w14:paraId="1E522DB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   (START WITH 700001, INCREMENT BY 1),</w:t>
      </w:r>
    </w:p>
    <w:p w14:paraId="51AF9A9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"title"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100),</w:t>
      </w:r>
    </w:p>
    <w:p w14:paraId="58C9A08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"description"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1000)</w:t>
      </w:r>
    </w:p>
    <w:p w14:paraId="4A1FBAC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3E4C269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"Employee"(</w:t>
      </w:r>
    </w:p>
    <w:p w14:paraId="0A70B28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"id" INT primary key </w:t>
      </w:r>
    </w:p>
    <w:p w14:paraId="207E298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GENERATED ALWAYS AS IDENTITY</w:t>
      </w:r>
    </w:p>
    <w:p w14:paraId="230B1DB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(START WITH 100001, INCREMENT BY 1),</w:t>
      </w:r>
    </w:p>
    <w:p w14:paraId="7C80E0B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ssn</w:t>
      </w:r>
      <w:proofErr w:type="spellEnd"/>
      <w:r w:rsidRPr="00A23246">
        <w:rPr>
          <w:szCs w:val="24"/>
        </w:rPr>
        <w:t>" BIGINT UNIQUE,</w:t>
      </w:r>
    </w:p>
    <w:p w14:paraId="773A568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"name"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50),</w:t>
      </w:r>
    </w:p>
    <w:p w14:paraId="1417395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"address"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100),</w:t>
      </w:r>
    </w:p>
    <w:p w14:paraId="5A006C0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phoneNo</w:t>
      </w:r>
      <w:proofErr w:type="spellEnd"/>
      <w:r w:rsidRPr="00A23246">
        <w:rPr>
          <w:szCs w:val="24"/>
        </w:rPr>
        <w:t>" BIGINT,</w:t>
      </w:r>
    </w:p>
    <w:p w14:paraId="5D3DB1D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"gender"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10), --ENUM</w:t>
      </w:r>
    </w:p>
    <w:p w14:paraId="22DD839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employmentDate</w:t>
      </w:r>
      <w:proofErr w:type="spellEnd"/>
      <w:r w:rsidRPr="00A23246">
        <w:rPr>
          <w:szCs w:val="24"/>
        </w:rPr>
        <w:t>" DATE,</w:t>
      </w:r>
    </w:p>
    <w:p w14:paraId="270F027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dateOfBirth</w:t>
      </w:r>
      <w:proofErr w:type="spellEnd"/>
      <w:r w:rsidRPr="00A23246">
        <w:rPr>
          <w:szCs w:val="24"/>
        </w:rPr>
        <w:t>" DATE,</w:t>
      </w:r>
    </w:p>
    <w:p w14:paraId="05DD6BD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jobId</w:t>
      </w:r>
      <w:proofErr w:type="spellEnd"/>
      <w:r w:rsidRPr="00A23246">
        <w:rPr>
          <w:szCs w:val="24"/>
        </w:rPr>
        <w:t>" INT,</w:t>
      </w:r>
    </w:p>
    <w:p w14:paraId="1A7DDE5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insuranceId</w:t>
      </w:r>
      <w:proofErr w:type="spellEnd"/>
      <w:r w:rsidRPr="00A23246">
        <w:rPr>
          <w:szCs w:val="24"/>
        </w:rPr>
        <w:t>" INT,</w:t>
      </w:r>
    </w:p>
    <w:p w14:paraId="69C73F9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CONSTRAINT "</w:t>
      </w:r>
      <w:proofErr w:type="spellStart"/>
      <w:r w:rsidRPr="00A23246">
        <w:rPr>
          <w:szCs w:val="24"/>
        </w:rPr>
        <w:t>FK_Job_Title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jobId</w:t>
      </w:r>
      <w:proofErr w:type="spellEnd"/>
      <w:r w:rsidRPr="00A23246">
        <w:rPr>
          <w:szCs w:val="24"/>
        </w:rPr>
        <w:t>") REFERENCES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"("id"),</w:t>
      </w:r>
    </w:p>
    <w:p w14:paraId="1BDE6B9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FK_Insurance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insuranceId</w:t>
      </w:r>
      <w:proofErr w:type="spellEnd"/>
      <w:r w:rsidRPr="00A23246">
        <w:rPr>
          <w:szCs w:val="24"/>
        </w:rPr>
        <w:t>") REFERENCES "Insurance"("id")</w:t>
      </w:r>
    </w:p>
    <w:p w14:paraId="3ED2C93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377D12E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544AE0F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"Achieve"(</w:t>
      </w:r>
    </w:p>
    <w:p w14:paraId="57A439C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 INT,</w:t>
      </w:r>
    </w:p>
    <w:p w14:paraId="5249FC1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"aid" INT,</w:t>
      </w:r>
    </w:p>
    <w:p w14:paraId="7B589B9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PK_Emp_Acheivement</w:t>
      </w:r>
      <w:proofErr w:type="spellEnd"/>
      <w:r w:rsidRPr="00A23246">
        <w:rPr>
          <w:szCs w:val="24"/>
        </w:rPr>
        <w:t>" PRIMARY KEY 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", "aid"),</w:t>
      </w:r>
    </w:p>
    <w:p w14:paraId="1155507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FK_Employee</w:t>
      </w:r>
      <w:proofErr w:type="spellEnd"/>
      <w:r w:rsidRPr="00A23246">
        <w:rPr>
          <w:szCs w:val="24"/>
        </w:rPr>
        <w:t>" FOREIGN KEY("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") REFERENCES "Employee"("id"),</w:t>
      </w:r>
    </w:p>
    <w:p w14:paraId="10FC94A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CONSTRAINT "</w:t>
      </w:r>
      <w:proofErr w:type="spellStart"/>
      <w:r w:rsidRPr="00A23246">
        <w:rPr>
          <w:szCs w:val="24"/>
        </w:rPr>
        <w:t>FK_Achievement</w:t>
      </w:r>
      <w:proofErr w:type="spellEnd"/>
      <w:r w:rsidRPr="00A23246">
        <w:rPr>
          <w:szCs w:val="24"/>
        </w:rPr>
        <w:t>" FOREIGN KEY("aid") REFERENCES "Achievement"("id")</w:t>
      </w:r>
    </w:p>
    <w:p w14:paraId="44DFF06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5E16BDE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297FB43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"(</w:t>
      </w:r>
    </w:p>
    <w:p w14:paraId="23305F8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 INT,</w:t>
      </w:r>
    </w:p>
    <w:p w14:paraId="11CE23A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sid</w:t>
      </w:r>
      <w:proofErr w:type="spellEnd"/>
      <w:r w:rsidRPr="00A23246">
        <w:rPr>
          <w:szCs w:val="24"/>
        </w:rPr>
        <w:t>" INT,</w:t>
      </w:r>
    </w:p>
    <w:p w14:paraId="2C39799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cid</w:t>
      </w:r>
      <w:proofErr w:type="spellEnd"/>
      <w:r w:rsidRPr="00A23246">
        <w:rPr>
          <w:szCs w:val="24"/>
        </w:rPr>
        <w:t>" INT,</w:t>
      </w:r>
    </w:p>
    <w:p w14:paraId="33FA156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"completed" BOOLEAN,</w:t>
      </w:r>
    </w:p>
    <w:p w14:paraId="1C140D2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PK_Employee_Skill</w:t>
      </w:r>
      <w:proofErr w:type="spellEnd"/>
      <w:r w:rsidRPr="00A23246">
        <w:rPr>
          <w:szCs w:val="24"/>
        </w:rPr>
        <w:t>" PRIMARY KEY 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","</w:t>
      </w:r>
      <w:proofErr w:type="spellStart"/>
      <w:r w:rsidRPr="00A23246">
        <w:rPr>
          <w:szCs w:val="24"/>
        </w:rPr>
        <w:t>sid</w:t>
      </w:r>
      <w:proofErr w:type="spellEnd"/>
      <w:r w:rsidRPr="00A23246">
        <w:rPr>
          <w:szCs w:val="24"/>
        </w:rPr>
        <w:t>"),</w:t>
      </w:r>
    </w:p>
    <w:p w14:paraId="484A3B6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FK_EmpSkill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sid</w:t>
      </w:r>
      <w:proofErr w:type="spellEnd"/>
      <w:r w:rsidRPr="00A23246">
        <w:rPr>
          <w:szCs w:val="24"/>
        </w:rPr>
        <w:t>") REFERENCES "Skill"("id"),</w:t>
      </w:r>
    </w:p>
    <w:p w14:paraId="62D4F5B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FK_EmpCourse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cid</w:t>
      </w:r>
      <w:proofErr w:type="spellEnd"/>
      <w:r w:rsidRPr="00A23246">
        <w:rPr>
          <w:szCs w:val="24"/>
        </w:rPr>
        <w:t>") REFERENCES "Course"("id"),</w:t>
      </w:r>
    </w:p>
    <w:p w14:paraId="1EE45D6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FK_EmpID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") REFERENCES "Employee"("id")</w:t>
      </w:r>
    </w:p>
    <w:p w14:paraId="39DF268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40D6168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02A50A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"Qualification"(</w:t>
      </w:r>
    </w:p>
    <w:p w14:paraId="226588F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"id" INT primary key</w:t>
      </w:r>
    </w:p>
    <w:p w14:paraId="2C4515D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GENERATED ALWAYS AS IDENTITY</w:t>
      </w:r>
    </w:p>
    <w:p w14:paraId="7164DC2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     (START WITH 200001, INCREMENT BY 1),</w:t>
      </w:r>
    </w:p>
    <w:p w14:paraId="455FDE8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"degree"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20),</w:t>
      </w:r>
    </w:p>
    <w:p w14:paraId="09E99B3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"specialization" </w:t>
      </w:r>
      <w:proofErr w:type="gramStart"/>
      <w:r w:rsidRPr="00A23246">
        <w:rPr>
          <w:szCs w:val="24"/>
        </w:rPr>
        <w:t>VARCHAR(</w:t>
      </w:r>
      <w:proofErr w:type="gramEnd"/>
      <w:r w:rsidRPr="00A23246">
        <w:rPr>
          <w:szCs w:val="24"/>
        </w:rPr>
        <w:t>100)</w:t>
      </w:r>
    </w:p>
    <w:p w14:paraId="61F47E9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);</w:t>
      </w:r>
    </w:p>
    <w:p w14:paraId="7BA88EF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0C81711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CREATE TABLE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"(</w:t>
      </w:r>
    </w:p>
    <w:p w14:paraId="5CDC9E2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 INT,</w:t>
      </w:r>
    </w:p>
    <w:p w14:paraId="16AB2DD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"</w:t>
      </w:r>
      <w:proofErr w:type="spellStart"/>
      <w:r w:rsidRPr="00A23246">
        <w:rPr>
          <w:szCs w:val="24"/>
        </w:rPr>
        <w:t>qid</w:t>
      </w:r>
      <w:proofErr w:type="spellEnd"/>
      <w:r w:rsidRPr="00A23246">
        <w:rPr>
          <w:szCs w:val="24"/>
        </w:rPr>
        <w:t>" INT,</w:t>
      </w:r>
    </w:p>
    <w:p w14:paraId="400B0A8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PK_Graduate</w:t>
      </w:r>
      <w:proofErr w:type="spellEnd"/>
      <w:r w:rsidRPr="00A23246">
        <w:rPr>
          <w:szCs w:val="24"/>
        </w:rPr>
        <w:t>" PRIMARY KEY 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", "</w:t>
      </w:r>
      <w:proofErr w:type="spellStart"/>
      <w:r w:rsidRPr="00A23246">
        <w:rPr>
          <w:szCs w:val="24"/>
        </w:rPr>
        <w:t>qid</w:t>
      </w:r>
      <w:proofErr w:type="spellEnd"/>
      <w:r w:rsidRPr="00A23246">
        <w:rPr>
          <w:szCs w:val="24"/>
        </w:rPr>
        <w:t>"),</w:t>
      </w:r>
    </w:p>
    <w:p w14:paraId="02A0442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FK_EmpId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eid</w:t>
      </w:r>
      <w:proofErr w:type="spellEnd"/>
      <w:r w:rsidRPr="00A23246">
        <w:rPr>
          <w:szCs w:val="24"/>
        </w:rPr>
        <w:t>") REFERENCES "Employee"("id"),</w:t>
      </w:r>
    </w:p>
    <w:p w14:paraId="596239F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CONSTRAINT "</w:t>
      </w:r>
      <w:proofErr w:type="spellStart"/>
      <w:r w:rsidRPr="00A23246">
        <w:rPr>
          <w:szCs w:val="24"/>
        </w:rPr>
        <w:t>FK_Qualification</w:t>
      </w:r>
      <w:proofErr w:type="spellEnd"/>
      <w:r w:rsidRPr="00A23246">
        <w:rPr>
          <w:szCs w:val="24"/>
        </w:rPr>
        <w:t>" FOREIGN KEY ("</w:t>
      </w:r>
      <w:proofErr w:type="spellStart"/>
      <w:r w:rsidRPr="00A23246">
        <w:rPr>
          <w:szCs w:val="24"/>
        </w:rPr>
        <w:t>qid</w:t>
      </w:r>
      <w:proofErr w:type="spellEnd"/>
      <w:r w:rsidRPr="00A23246">
        <w:rPr>
          <w:szCs w:val="24"/>
        </w:rPr>
        <w:t>") REFERENCES "Qualification"("id")</w:t>
      </w:r>
    </w:p>
    <w:p w14:paraId="2857B23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);</w:t>
      </w:r>
    </w:p>
    <w:p w14:paraId="475D033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5651D60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INSERT INTO "Skill" </w:t>
      </w:r>
    </w:p>
    <w:p w14:paraId="1C8DDF4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'Business Analysis',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>. ', 1500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09BC95B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INSERT INTO "Skill" </w:t>
      </w:r>
    </w:p>
    <w:p w14:paraId="22C87A4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'Data Science',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Lacus</w:t>
      </w:r>
      <w:proofErr w:type="spellEnd"/>
      <w:r w:rsidRPr="00A23246">
        <w:rPr>
          <w:szCs w:val="24"/>
        </w:rPr>
        <w:t xml:space="preserve"> vel </w:t>
      </w:r>
      <w:proofErr w:type="spellStart"/>
      <w:r w:rsidRPr="00A23246">
        <w:rPr>
          <w:szCs w:val="24"/>
        </w:rPr>
        <w:t>facilisis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volutpat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est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velit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egestas</w:t>
      </w:r>
      <w:proofErr w:type="spellEnd"/>
      <w:r w:rsidRPr="00A23246">
        <w:rPr>
          <w:szCs w:val="24"/>
        </w:rPr>
        <w:t>', 3000</w:t>
      </w:r>
      <w:proofErr w:type="gramStart"/>
      <w:r w:rsidRPr="00A23246">
        <w:rPr>
          <w:szCs w:val="24"/>
        </w:rPr>
        <w:t>);</w:t>
      </w:r>
      <w:proofErr w:type="gramEnd"/>
    </w:p>
    <w:p w14:paraId="0007C5B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INSERT INTO "Skill" </w:t>
      </w:r>
    </w:p>
    <w:p w14:paraId="4539DC9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'Programming Language </w:t>
      </w:r>
      <w:proofErr w:type="spellStart"/>
      <w:r w:rsidRPr="00A23246">
        <w:rPr>
          <w:szCs w:val="24"/>
        </w:rPr>
        <w:t>c++</w:t>
      </w:r>
      <w:proofErr w:type="spellEnd"/>
      <w:r w:rsidRPr="00A23246">
        <w:rPr>
          <w:szCs w:val="24"/>
        </w:rPr>
        <w:t xml:space="preserve">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 xml:space="preserve">. Et ligula </w:t>
      </w:r>
      <w:proofErr w:type="spellStart"/>
      <w:r w:rsidRPr="00A23246">
        <w:rPr>
          <w:szCs w:val="24"/>
        </w:rPr>
        <w:t>ullamcorper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malesuada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proin</w:t>
      </w:r>
      <w:proofErr w:type="spellEnd"/>
      <w:r w:rsidRPr="00A23246">
        <w:rPr>
          <w:szCs w:val="24"/>
        </w:rPr>
        <w:t xml:space="preserve"> libero </w:t>
      </w:r>
      <w:proofErr w:type="spellStart"/>
      <w:r w:rsidRPr="00A23246">
        <w:rPr>
          <w:szCs w:val="24"/>
        </w:rPr>
        <w:t>nunc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consequat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interdum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varius</w:t>
      </w:r>
      <w:proofErr w:type="spellEnd"/>
      <w:r w:rsidRPr="00A23246">
        <w:rPr>
          <w:szCs w:val="24"/>
        </w:rPr>
        <w:t>', 1800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57D0938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INSERT INTO "Skill" </w:t>
      </w:r>
    </w:p>
    <w:p w14:paraId="77B78CA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'Artificial Intelligence',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Ornare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quam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orci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sagittis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eu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volutpat</w:t>
      </w:r>
      <w:proofErr w:type="spellEnd"/>
      <w:r w:rsidRPr="00A23246">
        <w:rPr>
          <w:szCs w:val="24"/>
        </w:rPr>
        <w:t>', 2500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579B1BB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 xml:space="preserve">INSERT INTO "Skill" </w:t>
      </w:r>
    </w:p>
    <w:p w14:paraId="7482EE8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'Software Development',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Aliquet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nibh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praesent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tristique</w:t>
      </w:r>
      <w:proofErr w:type="spellEnd"/>
      <w:r w:rsidRPr="00A23246">
        <w:rPr>
          <w:szCs w:val="24"/>
        </w:rPr>
        <w:t xml:space="preserve"> magna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purus</w:t>
      </w:r>
      <w:proofErr w:type="spellEnd"/>
      <w:r w:rsidRPr="00A23246">
        <w:rPr>
          <w:szCs w:val="24"/>
        </w:rPr>
        <w:t xml:space="preserve"> gravida', 2000</w:t>
      </w:r>
      <w:proofErr w:type="gramStart"/>
      <w:r w:rsidRPr="00A23246">
        <w:rPr>
          <w:szCs w:val="24"/>
        </w:rPr>
        <w:t>);</w:t>
      </w:r>
      <w:proofErr w:type="gramEnd"/>
    </w:p>
    <w:p w14:paraId="5E04BF7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73190E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"Course"</w:t>
      </w:r>
    </w:p>
    <w:p w14:paraId="43906D2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 'An Introduction to Artificial Intelligence', 'Deduce how to gain strategic advantage through the use of different kinds of intelligence.', 1000, 400001 );</w:t>
      </w:r>
    </w:p>
    <w:p w14:paraId="16B8EBA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INSERT INTO "Course"</w:t>
      </w:r>
    </w:p>
    <w:p w14:paraId="4F35482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DEFAULT,'Machine</w:t>
      </w:r>
      <w:proofErr w:type="spellEnd"/>
      <w:r w:rsidRPr="00A23246">
        <w:rPr>
          <w:szCs w:val="24"/>
        </w:rPr>
        <w:t xml:space="preserve"> Learning in Business', 'Evaluate the appropriateness of a business application for machine learning', 1500, 400001); </w:t>
      </w:r>
    </w:p>
    <w:p w14:paraId="4A1CC10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"Course"</w:t>
      </w:r>
    </w:p>
    <w:p w14:paraId="4C25F55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 'Natural Language Processing in Business', 'Evaluate the appropriateness of a business application for natural language processing', 2000, 400002); </w:t>
      </w:r>
    </w:p>
    <w:p w14:paraId="6743107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"Course"</w:t>
      </w:r>
    </w:p>
    <w:p w14:paraId="12DB354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 'Introduction to Probability and Data with R', 'his course introduces you to sampling and exploring data, as well as basic probability theory and Bayes rule', 1700, 400003);</w:t>
      </w:r>
    </w:p>
    <w:p w14:paraId="7E97469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"Course"</w:t>
      </w:r>
    </w:p>
    <w:p w14:paraId="0C7C2DB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 'Bayesian Statistics: Techniques and Models', 'This is the second of a two-course sequence introducing the fundamentals of Bayesian statistics.', 1100, 400003);</w:t>
      </w:r>
    </w:p>
    <w:p w14:paraId="12F22F3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00A9FE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</w:t>
      </w:r>
    </w:p>
    <w:p w14:paraId="62A661D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DEFAULT,'Software</w:t>
      </w:r>
      <w:proofErr w:type="spellEnd"/>
      <w:r w:rsidRPr="00A23246">
        <w:rPr>
          <w:szCs w:val="24"/>
        </w:rPr>
        <w:t xml:space="preserve"> engineer ',30000, 'sociis </w:t>
      </w:r>
      <w:proofErr w:type="spellStart"/>
      <w:r w:rsidRPr="00A23246">
        <w:rPr>
          <w:szCs w:val="24"/>
        </w:rPr>
        <w:t>natoque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penatibus</w:t>
      </w:r>
      <w:proofErr w:type="spellEnd"/>
      <w:r w:rsidRPr="00A23246">
        <w:rPr>
          <w:szCs w:val="24"/>
        </w:rPr>
        <w:t xml:space="preserve"> et </w:t>
      </w:r>
      <w:proofErr w:type="spellStart"/>
      <w:r w:rsidRPr="00A23246">
        <w:rPr>
          <w:szCs w:val="24"/>
        </w:rPr>
        <w:t>magnis</w:t>
      </w:r>
      <w:proofErr w:type="spellEnd"/>
      <w:r w:rsidRPr="00A23246">
        <w:rPr>
          <w:szCs w:val="24"/>
        </w:rPr>
        <w:t xml:space="preserve"> dis. Vel eros </w:t>
      </w:r>
      <w:proofErr w:type="spellStart"/>
      <w:r w:rsidRPr="00A23246">
        <w:rPr>
          <w:szCs w:val="24"/>
        </w:rPr>
        <w:t>donec</w:t>
      </w:r>
      <w:proofErr w:type="spellEnd"/>
      <w:r w:rsidRPr="00A23246">
        <w:rPr>
          <w:szCs w:val="24"/>
        </w:rPr>
        <w:t xml:space="preserve"> ac </w:t>
      </w:r>
      <w:proofErr w:type="spellStart"/>
      <w:r w:rsidRPr="00A23246">
        <w:rPr>
          <w:szCs w:val="24"/>
        </w:rPr>
        <w:t>odio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orci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dapibus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ultrices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ullamcorper</w:t>
      </w:r>
      <w:proofErr w:type="spellEnd"/>
      <w:r w:rsidRPr="00A23246">
        <w:rPr>
          <w:szCs w:val="24"/>
        </w:rPr>
        <w:t xml:space="preserve"> a </w:t>
      </w:r>
      <w:proofErr w:type="spellStart"/>
      <w:r w:rsidRPr="00A23246">
        <w:rPr>
          <w:szCs w:val="24"/>
        </w:rPr>
        <w:t>lacus</w:t>
      </w:r>
      <w:proofErr w:type="spellEnd"/>
      <w:r w:rsidRPr="00A23246">
        <w:rPr>
          <w:szCs w:val="24"/>
        </w:rPr>
        <w:t xml:space="preserve"> vestibulum sed </w:t>
      </w:r>
      <w:proofErr w:type="spellStart"/>
      <w:r w:rsidRPr="00A23246">
        <w:rPr>
          <w:szCs w:val="24"/>
        </w:rPr>
        <w:t>arcu</w:t>
      </w:r>
      <w:proofErr w:type="spellEnd"/>
      <w:r w:rsidRPr="00A23246">
        <w:rPr>
          <w:szCs w:val="24"/>
        </w:rPr>
        <w:t xml:space="preserve"> non '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2403B8F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</w:t>
      </w:r>
    </w:p>
    <w:p w14:paraId="3DDAAE7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DEFAULT,'Data</w:t>
      </w:r>
      <w:proofErr w:type="spellEnd"/>
      <w:r w:rsidRPr="00A23246">
        <w:rPr>
          <w:szCs w:val="24"/>
        </w:rPr>
        <w:t xml:space="preserve"> Scientist', 35000 , '</w:t>
      </w:r>
      <w:proofErr w:type="spellStart"/>
      <w:r w:rsidRPr="00A23246">
        <w:rPr>
          <w:szCs w:val="24"/>
        </w:rPr>
        <w:t>Sollicitudin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nibh</w:t>
      </w:r>
      <w:proofErr w:type="spellEnd"/>
      <w:r w:rsidRPr="00A23246">
        <w:rPr>
          <w:szCs w:val="24"/>
        </w:rPr>
        <w:t xml:space="preserve">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nulla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facilisi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nullam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vehicula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Augue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interdum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velit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euismod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pellentesque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massa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placerat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duis</w:t>
      </w:r>
      <w:proofErr w:type="spellEnd"/>
      <w:r w:rsidRPr="00A23246">
        <w:rPr>
          <w:szCs w:val="24"/>
        </w:rPr>
        <w:t xml:space="preserve"> '</w:t>
      </w:r>
      <w:proofErr w:type="gramStart"/>
      <w:r w:rsidRPr="00A23246">
        <w:rPr>
          <w:szCs w:val="24"/>
        </w:rPr>
        <w:t>);</w:t>
      </w:r>
      <w:proofErr w:type="gramEnd"/>
    </w:p>
    <w:p w14:paraId="096519C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</w:t>
      </w:r>
    </w:p>
    <w:p w14:paraId="069AA06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DEFAULT,'Information</w:t>
      </w:r>
      <w:proofErr w:type="spellEnd"/>
      <w:r w:rsidRPr="00A23246">
        <w:rPr>
          <w:szCs w:val="24"/>
        </w:rPr>
        <w:t xml:space="preserve"> Security Analyst' , 25000 , '</w:t>
      </w:r>
      <w:proofErr w:type="spellStart"/>
      <w:r w:rsidRPr="00A23246">
        <w:rPr>
          <w:szCs w:val="24"/>
        </w:rPr>
        <w:t>eu</w:t>
      </w:r>
      <w:proofErr w:type="spellEnd"/>
      <w:r w:rsidRPr="00A23246">
        <w:rPr>
          <w:szCs w:val="24"/>
        </w:rPr>
        <w:t xml:space="preserve"> mi </w:t>
      </w:r>
      <w:proofErr w:type="spellStart"/>
      <w:r w:rsidRPr="00A23246">
        <w:rPr>
          <w:szCs w:val="24"/>
        </w:rPr>
        <w:t>bibendum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neque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egestas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congue</w:t>
      </w:r>
      <w:proofErr w:type="spellEnd"/>
      <w:r w:rsidRPr="00A23246">
        <w:rPr>
          <w:szCs w:val="24"/>
        </w:rPr>
        <w:t xml:space="preserve">. Pretium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suspendisse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potenti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nullam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Scelerisque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mauris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aliquam</w:t>
      </w:r>
      <w:proofErr w:type="spellEnd"/>
      <w:r w:rsidRPr="00A23246">
        <w:rPr>
          <w:szCs w:val="24"/>
        </w:rPr>
        <w:t xml:space="preserve"> '</w:t>
      </w:r>
      <w:proofErr w:type="gramStart"/>
      <w:r w:rsidRPr="00A23246">
        <w:rPr>
          <w:szCs w:val="24"/>
        </w:rPr>
        <w:t>);</w:t>
      </w:r>
      <w:proofErr w:type="gramEnd"/>
    </w:p>
    <w:p w14:paraId="7507DF8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</w:t>
      </w:r>
    </w:p>
    <w:p w14:paraId="4A17885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DEFAULT,'Web</w:t>
      </w:r>
      <w:proofErr w:type="spellEnd"/>
      <w:r w:rsidRPr="00A23246">
        <w:rPr>
          <w:szCs w:val="24"/>
        </w:rPr>
        <w:t xml:space="preserve"> Developer' , 20000 , '</w:t>
      </w:r>
      <w:proofErr w:type="spellStart"/>
      <w:r w:rsidRPr="00A23246">
        <w:rPr>
          <w:szCs w:val="24"/>
        </w:rPr>
        <w:t>bibendum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neque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egestas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congue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quisque</w:t>
      </w:r>
      <w:proofErr w:type="spellEnd"/>
      <w:r w:rsidRPr="00A23246">
        <w:rPr>
          <w:szCs w:val="24"/>
        </w:rPr>
        <w:t xml:space="preserve">. Leo integer </w:t>
      </w:r>
      <w:proofErr w:type="spellStart"/>
      <w:r w:rsidRPr="00A23246">
        <w:rPr>
          <w:szCs w:val="24"/>
        </w:rPr>
        <w:t>malesuada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nunc</w:t>
      </w:r>
      <w:proofErr w:type="spellEnd"/>
      <w:r w:rsidRPr="00A23246">
        <w:rPr>
          <w:szCs w:val="24"/>
        </w:rPr>
        <w:t xml:space="preserve"> vel 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maecenas</w:t>
      </w:r>
      <w:proofErr w:type="spellEnd"/>
      <w:r w:rsidRPr="00A23246">
        <w:rPr>
          <w:szCs w:val="24"/>
        </w:rPr>
        <w:t xml:space="preserve">. Lacinia at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sed </w:t>
      </w:r>
      <w:proofErr w:type="spellStart"/>
      <w:r w:rsidRPr="00A23246">
        <w:rPr>
          <w:szCs w:val="24"/>
        </w:rPr>
        <w:t>vulputate</w:t>
      </w:r>
      <w:proofErr w:type="spellEnd"/>
      <w:r w:rsidRPr="00A23246">
        <w:rPr>
          <w:szCs w:val="24"/>
        </w:rPr>
        <w:t xml:space="preserve"> '</w:t>
      </w:r>
      <w:proofErr w:type="gramStart"/>
      <w:r w:rsidRPr="00A23246">
        <w:rPr>
          <w:szCs w:val="24"/>
        </w:rPr>
        <w:t>);</w:t>
      </w:r>
      <w:proofErr w:type="gramEnd"/>
    </w:p>
    <w:p w14:paraId="03D6A8A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JobTitle</w:t>
      </w:r>
      <w:proofErr w:type="spellEnd"/>
      <w:r w:rsidRPr="00A23246">
        <w:rPr>
          <w:szCs w:val="24"/>
        </w:rPr>
        <w:t>"</w:t>
      </w:r>
    </w:p>
    <w:p w14:paraId="5D11053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DEFAULT,'Computer</w:t>
      </w:r>
      <w:proofErr w:type="spellEnd"/>
      <w:r w:rsidRPr="00A23246">
        <w:rPr>
          <w:szCs w:val="24"/>
        </w:rPr>
        <w:t xml:space="preserve"> Research Scientist', 32000 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aliquam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Aliquet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nibh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praesent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tristique</w:t>
      </w:r>
      <w:proofErr w:type="spellEnd"/>
      <w:r w:rsidRPr="00A23246">
        <w:rPr>
          <w:szCs w:val="24"/>
        </w:rPr>
        <w:t xml:space="preserve"> magna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purus</w:t>
      </w:r>
      <w:proofErr w:type="spellEnd"/>
      <w:r w:rsidRPr="00A23246">
        <w:rPr>
          <w:szCs w:val="24"/>
        </w:rPr>
        <w:t xml:space="preserve"> gravida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 '</w:t>
      </w:r>
      <w:proofErr w:type="gramStart"/>
      <w:r w:rsidRPr="00A23246">
        <w:rPr>
          <w:szCs w:val="24"/>
        </w:rPr>
        <w:t>);</w:t>
      </w:r>
      <w:proofErr w:type="gramEnd"/>
    </w:p>
    <w:p w14:paraId="7101835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6219811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"Achievement"</w:t>
      </w:r>
    </w:p>
    <w:p w14:paraId="077953C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lastRenderedPageBreak/>
        <w:t>VALUES(</w:t>
      </w:r>
      <w:proofErr w:type="spellStart"/>
      <w:proofErr w:type="gramEnd"/>
      <w:r w:rsidRPr="00A23246">
        <w:rPr>
          <w:szCs w:val="24"/>
        </w:rPr>
        <w:t>DEFAULT,'Lorem</w:t>
      </w:r>
      <w:proofErr w:type="spellEnd"/>
      <w:r w:rsidRPr="00A23246">
        <w:rPr>
          <w:szCs w:val="24"/>
        </w:rPr>
        <w:t xml:space="preserve"> ipsum', '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maecenas</w:t>
      </w:r>
      <w:proofErr w:type="spellEnd"/>
      <w:r w:rsidRPr="00A23246">
        <w:rPr>
          <w:szCs w:val="24"/>
        </w:rPr>
        <w:t xml:space="preserve">. Lacinia at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sed </w:t>
      </w:r>
      <w:proofErr w:type="spellStart"/>
      <w:r w:rsidRPr="00A23246">
        <w:rPr>
          <w:szCs w:val="24"/>
        </w:rPr>
        <w:t>vulputate</w:t>
      </w:r>
      <w:proofErr w:type="spellEnd"/>
      <w:r w:rsidRPr="00A23246">
        <w:rPr>
          <w:szCs w:val="24"/>
        </w:rPr>
        <w:t xml:space="preserve">. 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aliquam</w:t>
      </w:r>
      <w:proofErr w:type="spellEnd"/>
      <w:r w:rsidRPr="00A23246">
        <w:rPr>
          <w:szCs w:val="24"/>
        </w:rPr>
        <w:t xml:space="preserve"> ', 1500</w:t>
      </w:r>
      <w:proofErr w:type="gramStart"/>
      <w:r w:rsidRPr="00A23246">
        <w:rPr>
          <w:szCs w:val="24"/>
        </w:rPr>
        <w:t>);</w:t>
      </w:r>
      <w:proofErr w:type="gramEnd"/>
    </w:p>
    <w:p w14:paraId="5490A52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"Achievement"</w:t>
      </w:r>
    </w:p>
    <w:p w14:paraId="4C1CC686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DEFAULT,'dolor</w:t>
      </w:r>
      <w:proofErr w:type="spellEnd"/>
      <w:r w:rsidRPr="00A23246">
        <w:rPr>
          <w:szCs w:val="24"/>
        </w:rPr>
        <w:t xml:space="preserve">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>', '</w:t>
      </w:r>
      <w:proofErr w:type="spellStart"/>
      <w:r w:rsidRPr="00A23246">
        <w:rPr>
          <w:szCs w:val="24"/>
        </w:rPr>
        <w:t>Aliquet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nibh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praesent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tristique</w:t>
      </w:r>
      <w:proofErr w:type="spellEnd"/>
      <w:r w:rsidRPr="00A23246">
        <w:rPr>
          <w:szCs w:val="24"/>
        </w:rPr>
        <w:t xml:space="preserve"> magna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purus</w:t>
      </w:r>
      <w:proofErr w:type="spellEnd"/>
      <w:r w:rsidRPr="00A23246">
        <w:rPr>
          <w:szCs w:val="24"/>
        </w:rPr>
        <w:t xml:space="preserve"> gravida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. Id </w:t>
      </w:r>
      <w:proofErr w:type="spellStart"/>
      <w:r w:rsidRPr="00A23246">
        <w:rPr>
          <w:szCs w:val="24"/>
        </w:rPr>
        <w:t>volutpat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lacus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laoreet</w:t>
      </w:r>
      <w:proofErr w:type="spellEnd"/>
      <w:r w:rsidRPr="00A23246">
        <w:rPr>
          <w:szCs w:val="24"/>
        </w:rPr>
        <w:t xml:space="preserve"> non </w:t>
      </w:r>
      <w:proofErr w:type="spellStart"/>
      <w:r w:rsidRPr="00A23246">
        <w:rPr>
          <w:szCs w:val="24"/>
        </w:rPr>
        <w:t>curabitur</w:t>
      </w:r>
      <w:proofErr w:type="spellEnd"/>
      <w:r w:rsidRPr="00A23246">
        <w:rPr>
          <w:szCs w:val="24"/>
        </w:rPr>
        <w:t xml:space="preserve"> gravida </w:t>
      </w:r>
      <w:proofErr w:type="spellStart"/>
      <w:r w:rsidRPr="00A23246">
        <w:rPr>
          <w:szCs w:val="24"/>
        </w:rPr>
        <w:t>arcu</w:t>
      </w:r>
      <w:proofErr w:type="spellEnd"/>
      <w:r w:rsidRPr="00A23246">
        <w:rPr>
          <w:szCs w:val="24"/>
        </w:rPr>
        <w:t xml:space="preserve"> ac </w:t>
      </w:r>
      <w:proofErr w:type="spellStart"/>
      <w:r w:rsidRPr="00A23246">
        <w:rPr>
          <w:szCs w:val="24"/>
        </w:rPr>
        <w:t>tortor</w:t>
      </w:r>
      <w:proofErr w:type="spellEnd"/>
      <w:r w:rsidRPr="00A23246">
        <w:rPr>
          <w:szCs w:val="24"/>
        </w:rPr>
        <w:t xml:space="preserve"> ', 2000</w:t>
      </w:r>
      <w:proofErr w:type="gramStart"/>
      <w:r w:rsidRPr="00A23246">
        <w:rPr>
          <w:szCs w:val="24"/>
        </w:rPr>
        <w:t>);</w:t>
      </w:r>
      <w:proofErr w:type="gramEnd"/>
    </w:p>
    <w:p w14:paraId="06F8D81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"Achievement"</w:t>
      </w:r>
    </w:p>
    <w:p w14:paraId="1387139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</w:t>
      </w:r>
      <w:proofErr w:type="spellStart"/>
      <w:r w:rsidRPr="00A23246">
        <w:rPr>
          <w:szCs w:val="24"/>
        </w:rPr>
        <w:t>augue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interdum</w:t>
      </w:r>
      <w:proofErr w:type="spellEnd"/>
      <w:r w:rsidRPr="00A23246">
        <w:rPr>
          <w:szCs w:val="24"/>
        </w:rPr>
        <w:t xml:space="preserve">', 'Pretium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suspendisse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potenti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nullam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Scelerisque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mauris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aliquam</w:t>
      </w:r>
      <w:proofErr w:type="spellEnd"/>
      <w:r w:rsidRPr="00A23246">
        <w:rPr>
          <w:szCs w:val="24"/>
        </w:rPr>
        <w:t>', 2500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40087AC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"Achievement"</w:t>
      </w:r>
    </w:p>
    <w:p w14:paraId="2059F63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</w:t>
      </w:r>
      <w:proofErr w:type="spellStart"/>
      <w:r w:rsidRPr="00A23246">
        <w:rPr>
          <w:szCs w:val="24"/>
        </w:rPr>
        <w:t>tortor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posuere</w:t>
      </w:r>
      <w:proofErr w:type="spellEnd"/>
      <w:r w:rsidRPr="00A23246">
        <w:rPr>
          <w:szCs w:val="24"/>
        </w:rPr>
        <w:t>', '</w:t>
      </w:r>
      <w:proofErr w:type="spellStart"/>
      <w:r w:rsidRPr="00A23246">
        <w:rPr>
          <w:szCs w:val="24"/>
        </w:rPr>
        <w:t>eget</w:t>
      </w:r>
      <w:proofErr w:type="spellEnd"/>
      <w:r w:rsidRPr="00A23246">
        <w:rPr>
          <w:szCs w:val="24"/>
        </w:rPr>
        <w:t xml:space="preserve"> mi </w:t>
      </w:r>
      <w:proofErr w:type="spellStart"/>
      <w:r w:rsidRPr="00A23246">
        <w:rPr>
          <w:szCs w:val="24"/>
        </w:rPr>
        <w:t>proin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Penatibus</w:t>
      </w:r>
      <w:proofErr w:type="spellEnd"/>
      <w:r w:rsidRPr="00A23246">
        <w:rPr>
          <w:szCs w:val="24"/>
        </w:rPr>
        <w:t xml:space="preserve"> et </w:t>
      </w:r>
      <w:proofErr w:type="spellStart"/>
      <w:r w:rsidRPr="00A23246">
        <w:rPr>
          <w:szCs w:val="24"/>
        </w:rPr>
        <w:t>magnis</w:t>
      </w:r>
      <w:proofErr w:type="spellEnd"/>
      <w:r w:rsidRPr="00A23246">
        <w:rPr>
          <w:szCs w:val="24"/>
        </w:rPr>
        <w:t xml:space="preserve"> dis parturient. </w:t>
      </w:r>
      <w:proofErr w:type="spellStart"/>
      <w:r w:rsidRPr="00A23246">
        <w:rPr>
          <w:szCs w:val="24"/>
        </w:rPr>
        <w:t>Nec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feugiat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nisl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pretium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fusce</w:t>
      </w:r>
      <w:proofErr w:type="spellEnd"/>
      <w:r w:rsidRPr="00A23246">
        <w:rPr>
          <w:szCs w:val="24"/>
        </w:rPr>
        <w:t xml:space="preserve"> id </w:t>
      </w:r>
      <w:proofErr w:type="spellStart"/>
      <w:r w:rsidRPr="00A23246">
        <w:rPr>
          <w:szCs w:val="24"/>
        </w:rPr>
        <w:t>velit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tortor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pretium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Luctus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accumsan</w:t>
      </w:r>
      <w:proofErr w:type="spellEnd"/>
      <w:r w:rsidRPr="00A23246">
        <w:rPr>
          <w:szCs w:val="24"/>
        </w:rPr>
        <w:t>', 3000</w:t>
      </w:r>
      <w:proofErr w:type="gramStart"/>
      <w:r w:rsidRPr="00A23246">
        <w:rPr>
          <w:szCs w:val="24"/>
        </w:rPr>
        <w:t>);</w:t>
      </w:r>
      <w:proofErr w:type="gramEnd"/>
    </w:p>
    <w:p w14:paraId="3648378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"Achievement"</w:t>
      </w:r>
    </w:p>
    <w:p w14:paraId="0B865CA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</w:t>
      </w:r>
      <w:proofErr w:type="spellStart"/>
      <w:r w:rsidRPr="00A23246">
        <w:rPr>
          <w:szCs w:val="24"/>
        </w:rPr>
        <w:t>potenti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nullam</w:t>
      </w:r>
      <w:proofErr w:type="spellEnd"/>
      <w:r w:rsidRPr="00A23246">
        <w:rPr>
          <w:szCs w:val="24"/>
        </w:rPr>
        <w:t xml:space="preserve">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 xml:space="preserve">. Sed </w:t>
      </w:r>
      <w:proofErr w:type="spellStart"/>
      <w:r w:rsidRPr="00A23246">
        <w:rPr>
          <w:szCs w:val="24"/>
        </w:rPr>
        <w:t>faucibus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turpis</w:t>
      </w:r>
      <w:proofErr w:type="spellEnd"/>
      <w:r w:rsidRPr="00A23246">
        <w:rPr>
          <w:szCs w:val="24"/>
        </w:rPr>
        <w:t>', 4000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3C9D581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B4A74D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"Insurance"</w:t>
      </w:r>
    </w:p>
    <w:p w14:paraId="7271B5F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DEFAULT,'A', 'Lorem ipsum dolor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, </w:t>
      </w:r>
      <w:proofErr w:type="spellStart"/>
      <w:r w:rsidRPr="00A23246">
        <w:rPr>
          <w:szCs w:val="24"/>
        </w:rPr>
        <w:t>consectetur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elit</w:t>
      </w:r>
      <w:proofErr w:type="spellEnd"/>
      <w:r w:rsidRPr="00A23246">
        <w:rPr>
          <w:szCs w:val="24"/>
        </w:rPr>
        <w:t xml:space="preserve">, sed do </w:t>
      </w:r>
      <w:proofErr w:type="spellStart"/>
      <w:r w:rsidRPr="00A23246">
        <w:rPr>
          <w:szCs w:val="24"/>
        </w:rPr>
        <w:t>eiusmod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tempor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incididunt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ut</w:t>
      </w:r>
      <w:proofErr w:type="spellEnd"/>
      <w:r w:rsidRPr="00A23246">
        <w:rPr>
          <w:szCs w:val="24"/>
        </w:rPr>
        <w:t xml:space="preserve"> labore et dolore magna </w:t>
      </w:r>
      <w:proofErr w:type="spellStart"/>
      <w:r w:rsidRPr="00A23246">
        <w:rPr>
          <w:szCs w:val="24"/>
        </w:rPr>
        <w:t>aliqua</w:t>
      </w:r>
      <w:proofErr w:type="spellEnd"/>
      <w:r w:rsidRPr="00A23246">
        <w:rPr>
          <w:szCs w:val="24"/>
        </w:rPr>
        <w:t>');</w:t>
      </w:r>
    </w:p>
    <w:p w14:paraId="0F5FD99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"Insurance"</w:t>
      </w:r>
    </w:p>
    <w:p w14:paraId="6B2A791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DEFAULT,'B', '</w:t>
      </w:r>
      <w:proofErr w:type="spellStart"/>
      <w:r w:rsidRPr="00A23246">
        <w:rPr>
          <w:szCs w:val="24"/>
        </w:rPr>
        <w:t>Lobortis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scelerisque</w:t>
      </w:r>
      <w:proofErr w:type="spellEnd"/>
      <w:r w:rsidRPr="00A23246">
        <w:rPr>
          <w:szCs w:val="24"/>
        </w:rPr>
        <w:t xml:space="preserve"> fermentum dui </w:t>
      </w:r>
      <w:proofErr w:type="spellStart"/>
      <w:r w:rsidRPr="00A23246">
        <w:rPr>
          <w:szCs w:val="24"/>
        </w:rPr>
        <w:t>faucibus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ornare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quam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viverra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orci</w:t>
      </w:r>
      <w:proofErr w:type="spellEnd"/>
      <w:r w:rsidRPr="00A23246">
        <w:rPr>
          <w:szCs w:val="24"/>
        </w:rPr>
        <w:t xml:space="preserve">. Ut </w:t>
      </w:r>
      <w:proofErr w:type="spellStart"/>
      <w:r w:rsidRPr="00A23246">
        <w:rPr>
          <w:szCs w:val="24"/>
        </w:rPr>
        <w:t>eu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sem</w:t>
      </w:r>
      <w:proofErr w:type="spellEnd"/>
      <w:r w:rsidRPr="00A23246">
        <w:rPr>
          <w:szCs w:val="24"/>
        </w:rPr>
        <w:t xml:space="preserve"> integer vitae. </w:t>
      </w:r>
      <w:proofErr w:type="spellStart"/>
      <w:r w:rsidRPr="00A23246">
        <w:rPr>
          <w:szCs w:val="24"/>
        </w:rPr>
        <w:t>Iaculis</w:t>
      </w:r>
      <w:proofErr w:type="spellEnd"/>
      <w:r w:rsidRPr="00A23246">
        <w:rPr>
          <w:szCs w:val="24"/>
        </w:rPr>
        <w:t xml:space="preserve"> at </w:t>
      </w:r>
      <w:proofErr w:type="spellStart"/>
      <w:r w:rsidRPr="00A23246">
        <w:rPr>
          <w:szCs w:val="24"/>
        </w:rPr>
        <w:t>erat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pellentesque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adipiscing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>'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5774A3B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"Insurance"</w:t>
      </w:r>
    </w:p>
    <w:p w14:paraId="30B9E2E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DEFAULT,'C', '</w:t>
      </w:r>
      <w:proofErr w:type="spellStart"/>
      <w:r w:rsidRPr="00A23246">
        <w:rPr>
          <w:szCs w:val="24"/>
        </w:rPr>
        <w:t>nulla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porttitor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massa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Mollis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nunc</w:t>
      </w:r>
      <w:proofErr w:type="spellEnd"/>
      <w:r w:rsidRPr="00A23246">
        <w:rPr>
          <w:szCs w:val="24"/>
        </w:rPr>
        <w:t xml:space="preserve"> sed id semper 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hendrerit</w:t>
      </w:r>
      <w:proofErr w:type="spellEnd"/>
      <w:r w:rsidRPr="00A23246">
        <w:rPr>
          <w:szCs w:val="24"/>
        </w:rPr>
        <w:t xml:space="preserve"> gravida. Massa vitae </w:t>
      </w:r>
      <w:proofErr w:type="spellStart"/>
      <w:r w:rsidRPr="00A23246">
        <w:rPr>
          <w:szCs w:val="24"/>
        </w:rPr>
        <w:t>tortor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condimentum</w:t>
      </w:r>
      <w:proofErr w:type="spellEnd"/>
      <w:r w:rsidRPr="00A23246">
        <w:rPr>
          <w:szCs w:val="24"/>
        </w:rPr>
        <w:t xml:space="preserve"> lacinia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 vel eros </w:t>
      </w:r>
      <w:proofErr w:type="spellStart"/>
      <w:r w:rsidRPr="00A23246">
        <w:rPr>
          <w:szCs w:val="24"/>
        </w:rPr>
        <w:t>donec</w:t>
      </w:r>
      <w:proofErr w:type="spellEnd"/>
      <w:r w:rsidRPr="00A23246">
        <w:rPr>
          <w:szCs w:val="24"/>
        </w:rPr>
        <w:t xml:space="preserve"> ac'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6643551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"Insurance"</w:t>
      </w:r>
    </w:p>
    <w:p w14:paraId="40245FF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DEFAULT,'D', '</w:t>
      </w:r>
      <w:proofErr w:type="spellStart"/>
      <w:r w:rsidRPr="00A23246">
        <w:rPr>
          <w:szCs w:val="24"/>
        </w:rPr>
        <w:t>pretium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lectus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Enim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nec</w:t>
      </w:r>
      <w:proofErr w:type="spellEnd"/>
      <w:r w:rsidRPr="00A23246">
        <w:rPr>
          <w:szCs w:val="24"/>
        </w:rPr>
        <w:t xml:space="preserve"> dui </w:t>
      </w:r>
      <w:proofErr w:type="spellStart"/>
      <w:r w:rsidRPr="00A23246">
        <w:rPr>
          <w:szCs w:val="24"/>
        </w:rPr>
        <w:t>nunc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mattis</w:t>
      </w:r>
      <w:proofErr w:type="spellEnd"/>
      <w:r w:rsidRPr="00A23246">
        <w:rPr>
          <w:szCs w:val="24"/>
        </w:rPr>
        <w:t xml:space="preserve">. Sed id semper </w:t>
      </w:r>
      <w:proofErr w:type="spellStart"/>
      <w:r w:rsidRPr="00A23246">
        <w:rPr>
          <w:szCs w:val="24"/>
        </w:rPr>
        <w:t>risus</w:t>
      </w:r>
      <w:proofErr w:type="spellEnd"/>
      <w:r w:rsidRPr="00A23246">
        <w:rPr>
          <w:szCs w:val="24"/>
        </w:rPr>
        <w:t xml:space="preserve"> in </w:t>
      </w:r>
      <w:proofErr w:type="spellStart"/>
      <w:r w:rsidRPr="00A23246">
        <w:rPr>
          <w:szCs w:val="24"/>
        </w:rPr>
        <w:t>hendrerit</w:t>
      </w:r>
      <w:proofErr w:type="spellEnd"/>
      <w:r w:rsidRPr="00A23246">
        <w:rPr>
          <w:szCs w:val="24"/>
        </w:rPr>
        <w:t xml:space="preserve"> gravida </w:t>
      </w:r>
      <w:proofErr w:type="spellStart"/>
      <w:r w:rsidRPr="00A23246">
        <w:rPr>
          <w:szCs w:val="24"/>
        </w:rPr>
        <w:t>rutrum</w:t>
      </w:r>
      <w:proofErr w:type="spellEnd"/>
      <w:r w:rsidRPr="00A23246">
        <w:rPr>
          <w:szCs w:val="24"/>
        </w:rPr>
        <w:t xml:space="preserve">. Ac </w:t>
      </w:r>
      <w:proofErr w:type="spellStart"/>
      <w:r w:rsidRPr="00A23246">
        <w:rPr>
          <w:szCs w:val="24"/>
        </w:rPr>
        <w:t>tortor</w:t>
      </w:r>
      <w:proofErr w:type="spellEnd"/>
      <w:r w:rsidRPr="00A23246">
        <w:rPr>
          <w:szCs w:val="24"/>
        </w:rPr>
        <w:t xml:space="preserve"> vitae </w:t>
      </w:r>
      <w:proofErr w:type="spellStart"/>
      <w:r w:rsidRPr="00A23246">
        <w:rPr>
          <w:szCs w:val="24"/>
        </w:rPr>
        <w:t>purus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faucibus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ornare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suspendisse</w:t>
      </w:r>
      <w:proofErr w:type="spellEnd"/>
      <w:r w:rsidRPr="00A23246">
        <w:rPr>
          <w:szCs w:val="24"/>
        </w:rPr>
        <w:t>'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4E83912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"Insurance"</w:t>
      </w:r>
    </w:p>
    <w:p w14:paraId="2864650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DEFAULT,'E', '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cursus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 dictum sit </w:t>
      </w:r>
      <w:proofErr w:type="spellStart"/>
      <w:r w:rsidRPr="00A23246">
        <w:rPr>
          <w:szCs w:val="24"/>
        </w:rPr>
        <w:t>amet</w:t>
      </w:r>
      <w:proofErr w:type="spellEnd"/>
      <w:r w:rsidRPr="00A23246">
        <w:rPr>
          <w:szCs w:val="24"/>
        </w:rPr>
        <w:t xml:space="preserve">. Proin fermentum </w:t>
      </w:r>
      <w:proofErr w:type="spellStart"/>
      <w:r w:rsidRPr="00A23246">
        <w:rPr>
          <w:szCs w:val="24"/>
        </w:rPr>
        <w:t>leo</w:t>
      </w:r>
      <w:proofErr w:type="spellEnd"/>
      <w:r w:rsidRPr="00A23246">
        <w:rPr>
          <w:szCs w:val="24"/>
        </w:rPr>
        <w:t xml:space="preserve"> vel </w:t>
      </w:r>
      <w:proofErr w:type="spellStart"/>
      <w:r w:rsidRPr="00A23246">
        <w:rPr>
          <w:szCs w:val="24"/>
        </w:rPr>
        <w:t>orci</w:t>
      </w:r>
      <w:proofErr w:type="spellEnd"/>
      <w:r w:rsidRPr="00A23246">
        <w:rPr>
          <w:szCs w:val="24"/>
        </w:rPr>
        <w:t xml:space="preserve"> porta non pulvinar </w:t>
      </w:r>
      <w:proofErr w:type="spellStart"/>
      <w:r w:rsidRPr="00A23246">
        <w:rPr>
          <w:szCs w:val="24"/>
        </w:rPr>
        <w:t>neque</w:t>
      </w:r>
      <w:proofErr w:type="spellEnd"/>
      <w:r w:rsidRPr="00A23246">
        <w:rPr>
          <w:szCs w:val="24"/>
        </w:rPr>
        <w:t xml:space="preserve">. </w:t>
      </w:r>
      <w:proofErr w:type="spellStart"/>
      <w:r w:rsidRPr="00A23246">
        <w:rPr>
          <w:szCs w:val="24"/>
        </w:rPr>
        <w:t>Quis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commodo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odio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aenean</w:t>
      </w:r>
      <w:proofErr w:type="spellEnd"/>
      <w:r w:rsidRPr="00A23246">
        <w:rPr>
          <w:szCs w:val="24"/>
        </w:rPr>
        <w:t xml:space="preserve"> sed. </w:t>
      </w:r>
      <w:proofErr w:type="spellStart"/>
      <w:r w:rsidRPr="00A23246">
        <w:rPr>
          <w:szCs w:val="24"/>
        </w:rPr>
        <w:t>Vulputate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eu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scelerisque</w:t>
      </w:r>
      <w:proofErr w:type="spellEnd"/>
      <w:r w:rsidRPr="00A23246">
        <w:rPr>
          <w:szCs w:val="24"/>
        </w:rPr>
        <w:t xml:space="preserve"> '</w:t>
      </w:r>
      <w:proofErr w:type="gramStart"/>
      <w:r w:rsidRPr="00A23246">
        <w:rPr>
          <w:szCs w:val="24"/>
        </w:rPr>
        <w:t>);</w:t>
      </w:r>
      <w:proofErr w:type="gramEnd"/>
      <w:r w:rsidRPr="00A23246">
        <w:rPr>
          <w:szCs w:val="24"/>
        </w:rPr>
        <w:t xml:space="preserve"> </w:t>
      </w:r>
    </w:p>
    <w:p w14:paraId="2E83970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0946B6B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"Employee"</w:t>
      </w:r>
    </w:p>
    <w:p w14:paraId="78DBB6D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DEFAULT,30010101458763, 'Farah </w:t>
      </w:r>
      <w:proofErr w:type="spellStart"/>
      <w:r w:rsidRPr="00A23246">
        <w:rPr>
          <w:szCs w:val="24"/>
        </w:rPr>
        <w:t>Aymen</w:t>
      </w:r>
      <w:proofErr w:type="spellEnd"/>
      <w:r w:rsidRPr="00A23246">
        <w:rPr>
          <w:szCs w:val="24"/>
        </w:rPr>
        <w:t xml:space="preserve"> ', 'Cairo ', 01051234123, 'female', '2019-02-26', '2001-01-01', 300001, 700001); </w:t>
      </w:r>
    </w:p>
    <w:p w14:paraId="2002FAD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INSERT INTO "Employee"</w:t>
      </w:r>
    </w:p>
    <w:p w14:paraId="2D5E4A7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DEFAULT,30023111574178, '</w:t>
      </w:r>
      <w:proofErr w:type="spellStart"/>
      <w:r w:rsidRPr="00A23246">
        <w:rPr>
          <w:szCs w:val="24"/>
        </w:rPr>
        <w:t>Bavly</w:t>
      </w:r>
      <w:proofErr w:type="spellEnd"/>
      <w:r w:rsidRPr="00A23246">
        <w:rPr>
          <w:szCs w:val="24"/>
        </w:rPr>
        <w:t xml:space="preserve"> Shehata ', '</w:t>
      </w:r>
      <w:proofErr w:type="spellStart"/>
      <w:r w:rsidRPr="00A23246">
        <w:rPr>
          <w:szCs w:val="24"/>
        </w:rPr>
        <w:t>Alshorouk</w:t>
      </w:r>
      <w:proofErr w:type="spellEnd"/>
      <w:r w:rsidRPr="00A23246">
        <w:rPr>
          <w:szCs w:val="24"/>
        </w:rPr>
        <w:t xml:space="preserve"> ', 01282084971, 'male', '2018-11-23','2000-11-23', 300002, 700002); </w:t>
      </w:r>
    </w:p>
    <w:p w14:paraId="155ADBA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"Employee"</w:t>
      </w:r>
    </w:p>
    <w:p w14:paraId="59AA0A4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DEFAULT,30011164851780, 'Yousef Yasser ', 'Fifth settlement ', 01582723465, 'male', '2021-01-16','2000-11-16', 300001, 700001);</w:t>
      </w:r>
    </w:p>
    <w:p w14:paraId="6B5A54B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"Employee"</w:t>
      </w:r>
    </w:p>
    <w:p w14:paraId="0370A60F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DEFAULT,30201184459855, '</w:t>
      </w:r>
      <w:proofErr w:type="spellStart"/>
      <w:r w:rsidRPr="00A23246">
        <w:rPr>
          <w:szCs w:val="24"/>
        </w:rPr>
        <w:t>Amro</w:t>
      </w:r>
      <w:proofErr w:type="spellEnd"/>
      <w:r w:rsidRPr="00A23246">
        <w:rPr>
          <w:szCs w:val="24"/>
        </w:rPr>
        <w:t xml:space="preserve"> </w:t>
      </w:r>
      <w:proofErr w:type="spellStart"/>
      <w:r w:rsidRPr="00A23246">
        <w:rPr>
          <w:szCs w:val="24"/>
        </w:rPr>
        <w:t>Alsharif</w:t>
      </w:r>
      <w:proofErr w:type="spellEnd"/>
      <w:r w:rsidRPr="00A23246">
        <w:rPr>
          <w:szCs w:val="24"/>
        </w:rPr>
        <w:t xml:space="preserve"> ', '</w:t>
      </w:r>
      <w:proofErr w:type="spellStart"/>
      <w:r w:rsidRPr="00A23246">
        <w:rPr>
          <w:szCs w:val="24"/>
        </w:rPr>
        <w:t>Alshorouk</w:t>
      </w:r>
      <w:proofErr w:type="spellEnd"/>
      <w:r w:rsidRPr="00A23246">
        <w:rPr>
          <w:szCs w:val="24"/>
        </w:rPr>
        <w:t xml:space="preserve"> ', 01061082674, 'male', '2020-12-06','2002-01-18', 300003, 700003); </w:t>
      </w:r>
    </w:p>
    <w:p w14:paraId="139F3C2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"Employee"</w:t>
      </w:r>
    </w:p>
    <w:p w14:paraId="5ED29E0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DEFAULT,30109235287410, 'Mostafa Nassar', 'Giza ', 01161235123, 'male', '2021-03-11', '2001-09-23',300004, 700004);</w:t>
      </w:r>
    </w:p>
    <w:p w14:paraId="510606F4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6F459B4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"Qualification"</w:t>
      </w:r>
    </w:p>
    <w:p w14:paraId="5C61D39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DEFAULT,'</w:t>
      </w:r>
      <w:proofErr w:type="spellStart"/>
      <w:r w:rsidRPr="00A23246">
        <w:rPr>
          <w:szCs w:val="24"/>
        </w:rPr>
        <w:t>phd</w:t>
      </w:r>
      <w:proofErr w:type="spellEnd"/>
      <w:r w:rsidRPr="00A23246">
        <w:rPr>
          <w:szCs w:val="24"/>
        </w:rPr>
        <w:t>', 'Web Development');</w:t>
      </w:r>
    </w:p>
    <w:p w14:paraId="2FFE627B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"Qualification"</w:t>
      </w:r>
    </w:p>
    <w:p w14:paraId="4D14C56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DEFAULT,'diploma</w:t>
      </w:r>
      <w:proofErr w:type="spellEnd"/>
      <w:r w:rsidRPr="00A23246">
        <w:rPr>
          <w:szCs w:val="24"/>
        </w:rPr>
        <w:t>', 'Data Science');</w:t>
      </w:r>
    </w:p>
    <w:p w14:paraId="30E4D2A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"Qualification"</w:t>
      </w:r>
    </w:p>
    <w:p w14:paraId="55726E9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DEFAULT,'bachelor</w:t>
      </w:r>
      <w:proofErr w:type="spellEnd"/>
      <w:r w:rsidRPr="00A23246">
        <w:rPr>
          <w:szCs w:val="24"/>
        </w:rPr>
        <w:t xml:space="preserve">', 'Information Security Analysis'); </w:t>
      </w:r>
    </w:p>
    <w:p w14:paraId="220A795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"Qualification"</w:t>
      </w:r>
    </w:p>
    <w:p w14:paraId="06DDE59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DEFAULT,'masters</w:t>
      </w:r>
      <w:proofErr w:type="spellEnd"/>
      <w:r w:rsidRPr="00A23246">
        <w:rPr>
          <w:szCs w:val="24"/>
        </w:rPr>
        <w:t xml:space="preserve">', '  Network and Systems Administration'); </w:t>
      </w:r>
    </w:p>
    <w:p w14:paraId="09BC6875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"Qualification"</w:t>
      </w:r>
    </w:p>
    <w:p w14:paraId="1C000B4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spellStart"/>
      <w:proofErr w:type="gramEnd"/>
      <w:r w:rsidRPr="00A23246">
        <w:rPr>
          <w:szCs w:val="24"/>
        </w:rPr>
        <w:t>DEFAULT,'diploma</w:t>
      </w:r>
      <w:proofErr w:type="spellEnd"/>
      <w:r w:rsidRPr="00A23246">
        <w:rPr>
          <w:szCs w:val="24"/>
        </w:rPr>
        <w:t xml:space="preserve">', 'Sales </w:t>
      </w:r>
      <w:proofErr w:type="spellStart"/>
      <w:r w:rsidRPr="00A23246">
        <w:rPr>
          <w:szCs w:val="24"/>
        </w:rPr>
        <w:t>Mangement</w:t>
      </w:r>
      <w:proofErr w:type="spellEnd"/>
      <w:r w:rsidRPr="00A23246">
        <w:rPr>
          <w:szCs w:val="24"/>
        </w:rPr>
        <w:t xml:space="preserve">'); </w:t>
      </w:r>
    </w:p>
    <w:p w14:paraId="48BC5950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CBB1B5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</w:t>
      </w:r>
    </w:p>
    <w:p w14:paraId="3114CB2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100001,400004,500001,true); </w:t>
      </w:r>
    </w:p>
    <w:p w14:paraId="05C3267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</w:t>
      </w:r>
    </w:p>
    <w:p w14:paraId="2AA8322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100002,400004 ,500005,true);</w:t>
      </w:r>
    </w:p>
    <w:p w14:paraId="119994A2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</w:t>
      </w:r>
    </w:p>
    <w:p w14:paraId="4BE7CBB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100003,400001,500002,true);</w:t>
      </w:r>
    </w:p>
    <w:p w14:paraId="167FF70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</w:t>
      </w:r>
    </w:p>
    <w:p w14:paraId="46350B4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100004,400002, 500004,true);</w:t>
      </w:r>
    </w:p>
    <w:p w14:paraId="7BFDA78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lastRenderedPageBreak/>
        <w:t>INSERT INTO "</w:t>
      </w:r>
      <w:proofErr w:type="spellStart"/>
      <w:r w:rsidRPr="00A23246">
        <w:rPr>
          <w:szCs w:val="24"/>
        </w:rPr>
        <w:t>Employee_Skills</w:t>
      </w:r>
      <w:proofErr w:type="spellEnd"/>
      <w:r w:rsidRPr="00A23246">
        <w:rPr>
          <w:szCs w:val="24"/>
        </w:rPr>
        <w:t>"</w:t>
      </w:r>
    </w:p>
    <w:p w14:paraId="4D11145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100005,400003,null,false);</w:t>
      </w:r>
    </w:p>
    <w:p w14:paraId="2345A12D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4144F9D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</w:t>
      </w:r>
    </w:p>
    <w:p w14:paraId="0E31735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100001,200003); </w:t>
      </w:r>
    </w:p>
    <w:p w14:paraId="1A21A579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</w:t>
      </w:r>
    </w:p>
    <w:p w14:paraId="17D5CB8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100002,200001); </w:t>
      </w:r>
    </w:p>
    <w:p w14:paraId="7FEDD93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</w:t>
      </w:r>
    </w:p>
    <w:p w14:paraId="62B26D9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100003,200004); </w:t>
      </w:r>
    </w:p>
    <w:p w14:paraId="722321A1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</w:t>
      </w:r>
    </w:p>
    <w:p w14:paraId="48CE0D4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100004,200005); </w:t>
      </w:r>
    </w:p>
    <w:p w14:paraId="23E05D4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</w:t>
      </w:r>
      <w:proofErr w:type="spellStart"/>
      <w:r w:rsidRPr="00A23246">
        <w:rPr>
          <w:szCs w:val="24"/>
        </w:rPr>
        <w:t>GraduatedWith</w:t>
      </w:r>
      <w:proofErr w:type="spellEnd"/>
      <w:r w:rsidRPr="00A23246">
        <w:rPr>
          <w:szCs w:val="24"/>
        </w:rPr>
        <w:t>"</w:t>
      </w:r>
    </w:p>
    <w:p w14:paraId="7167F3C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 xml:space="preserve">100005,200002); </w:t>
      </w:r>
    </w:p>
    <w:p w14:paraId="3C007BA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</w:p>
    <w:p w14:paraId="7994857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"Achieve"</w:t>
      </w:r>
    </w:p>
    <w:p w14:paraId="51D1113A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100001,600005);</w:t>
      </w:r>
    </w:p>
    <w:p w14:paraId="5C8EC69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"Achieve"</w:t>
      </w:r>
    </w:p>
    <w:p w14:paraId="6C659DF7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100002,600003);</w:t>
      </w:r>
    </w:p>
    <w:p w14:paraId="116A0A6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"Achieve"</w:t>
      </w:r>
    </w:p>
    <w:p w14:paraId="2C1D42F8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100003,600002);</w:t>
      </w:r>
    </w:p>
    <w:p w14:paraId="799EF71C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"Achieve"</w:t>
      </w:r>
    </w:p>
    <w:p w14:paraId="627AF743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100004,600001);</w:t>
      </w:r>
    </w:p>
    <w:p w14:paraId="226CBC8E" w14:textId="77777777" w:rsidR="00A01ABC" w:rsidRPr="00A23246" w:rsidRDefault="00A01ABC" w:rsidP="00A01ABC">
      <w:pPr>
        <w:tabs>
          <w:tab w:val="left" w:pos="1358"/>
        </w:tabs>
        <w:rPr>
          <w:szCs w:val="24"/>
        </w:rPr>
      </w:pPr>
      <w:r w:rsidRPr="00A23246">
        <w:rPr>
          <w:szCs w:val="24"/>
        </w:rPr>
        <w:t>INSERT INTO "Achieve"</w:t>
      </w:r>
    </w:p>
    <w:p w14:paraId="408A46B0" w14:textId="3F4F7607" w:rsidR="00A01ABC" w:rsidRDefault="00A01ABC" w:rsidP="00A01ABC">
      <w:pPr>
        <w:tabs>
          <w:tab w:val="left" w:pos="1358"/>
        </w:tabs>
        <w:rPr>
          <w:szCs w:val="24"/>
        </w:rPr>
      </w:pPr>
      <w:proofErr w:type="gramStart"/>
      <w:r w:rsidRPr="00A23246">
        <w:rPr>
          <w:szCs w:val="24"/>
        </w:rPr>
        <w:t>VALUES(</w:t>
      </w:r>
      <w:proofErr w:type="gramEnd"/>
      <w:r w:rsidRPr="00A23246">
        <w:rPr>
          <w:szCs w:val="24"/>
        </w:rPr>
        <w:t>100005,600004);</w:t>
      </w:r>
    </w:p>
    <w:p w14:paraId="666FB6D1" w14:textId="66C56CAE" w:rsidR="00590EB9" w:rsidRDefault="00590EB9" w:rsidP="00A01ABC">
      <w:pPr>
        <w:tabs>
          <w:tab w:val="left" w:pos="1358"/>
        </w:tabs>
        <w:rPr>
          <w:szCs w:val="24"/>
        </w:rPr>
      </w:pPr>
    </w:p>
    <w:p w14:paraId="3EE7399C" w14:textId="4799ECD0" w:rsidR="00590EB9" w:rsidRDefault="00590EB9" w:rsidP="00A01ABC">
      <w:pPr>
        <w:tabs>
          <w:tab w:val="left" w:pos="1358"/>
        </w:tabs>
        <w:rPr>
          <w:szCs w:val="24"/>
        </w:rPr>
      </w:pPr>
    </w:p>
    <w:p w14:paraId="771ECAEA" w14:textId="735B6DAA" w:rsidR="00590EB9" w:rsidRDefault="00590EB9" w:rsidP="00A01ABC">
      <w:pPr>
        <w:tabs>
          <w:tab w:val="left" w:pos="1358"/>
        </w:tabs>
        <w:rPr>
          <w:szCs w:val="24"/>
        </w:rPr>
      </w:pPr>
    </w:p>
    <w:p w14:paraId="158AF9F0" w14:textId="0FA32450" w:rsidR="00590EB9" w:rsidRDefault="00590EB9" w:rsidP="00A01ABC">
      <w:pPr>
        <w:tabs>
          <w:tab w:val="left" w:pos="1358"/>
        </w:tabs>
        <w:rPr>
          <w:szCs w:val="24"/>
        </w:rPr>
      </w:pPr>
    </w:p>
    <w:p w14:paraId="00B4C66A" w14:textId="77777777" w:rsidR="00590EB9" w:rsidRDefault="00590EB9" w:rsidP="00A01ABC">
      <w:pPr>
        <w:tabs>
          <w:tab w:val="left" w:pos="1358"/>
        </w:tabs>
        <w:rPr>
          <w:szCs w:val="24"/>
        </w:rPr>
      </w:pPr>
    </w:p>
    <w:p w14:paraId="41108078" w14:textId="3EAE4A88" w:rsidR="00F55841" w:rsidRDefault="00F55841" w:rsidP="00F55841">
      <w:pPr>
        <w:pStyle w:val="Heading1"/>
        <w:numPr>
          <w:ilvl w:val="0"/>
          <w:numId w:val="38"/>
        </w:numPr>
      </w:pPr>
      <w:r>
        <w:lastRenderedPageBreak/>
        <w:t>GUI screenshots</w:t>
      </w:r>
    </w:p>
    <w:p w14:paraId="3F6E28A2" w14:textId="77777777" w:rsidR="000641EA" w:rsidRPr="000641EA" w:rsidRDefault="000641EA" w:rsidP="000641EA"/>
    <w:p w14:paraId="17D9AA6B" w14:textId="6CA8C0EE" w:rsidR="00F55841" w:rsidRPr="00F55841" w:rsidRDefault="00C364B2" w:rsidP="00F55841">
      <w:r>
        <w:t>Log in interface:</w:t>
      </w:r>
    </w:p>
    <w:p w14:paraId="467C6A1B" w14:textId="5F154016" w:rsidR="00F55841" w:rsidRDefault="000641EA" w:rsidP="00F55841">
      <w:pPr>
        <w:tabs>
          <w:tab w:val="left" w:pos="3576"/>
        </w:tabs>
        <w:rPr>
          <w:noProof/>
        </w:rPr>
      </w:pPr>
      <w:r>
        <w:rPr>
          <w:noProof/>
        </w:rPr>
        <w:drawing>
          <wp:inline distT="0" distB="0" distL="0" distR="0" wp14:anchorId="11D901FB" wp14:editId="401D4A0A">
            <wp:extent cx="5731510" cy="3529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04F" w14:textId="77777777" w:rsidR="005F54C1" w:rsidRDefault="005F54C1" w:rsidP="00F55841">
      <w:pPr>
        <w:tabs>
          <w:tab w:val="left" w:pos="3576"/>
        </w:tabs>
        <w:rPr>
          <w:noProof/>
        </w:rPr>
      </w:pPr>
    </w:p>
    <w:p w14:paraId="4D4887B3" w14:textId="164C2E20" w:rsidR="00C364B2" w:rsidRDefault="005F54C1" w:rsidP="00F55841">
      <w:pPr>
        <w:tabs>
          <w:tab w:val="left" w:pos="3576"/>
        </w:tabs>
        <w:rPr>
          <w:noProof/>
        </w:rPr>
      </w:pPr>
      <w:r>
        <w:rPr>
          <w:noProof/>
        </w:rPr>
        <w:t xml:space="preserve">Add </w:t>
      </w:r>
      <w:r w:rsidR="00C364B2">
        <w:rPr>
          <w:noProof/>
        </w:rPr>
        <w:t xml:space="preserve">Employee </w:t>
      </w:r>
    </w:p>
    <w:p w14:paraId="776E04A9" w14:textId="0392522D" w:rsidR="00C364B2" w:rsidRDefault="005F54C1" w:rsidP="00C364B2">
      <w:pPr>
        <w:ind w:firstLine="720"/>
        <w:jc w:val="center"/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513B65A8" wp14:editId="21A6F4E9">
            <wp:simplePos x="0" y="0"/>
            <wp:positionH relativeFrom="column">
              <wp:posOffset>-12700</wp:posOffset>
            </wp:positionH>
            <wp:positionV relativeFrom="paragraph">
              <wp:posOffset>298450</wp:posOffset>
            </wp:positionV>
            <wp:extent cx="5731510" cy="3043555"/>
            <wp:effectExtent l="0" t="0" r="2540" b="4445"/>
            <wp:wrapNone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745F1" w14:textId="57F2EDDD" w:rsidR="005F54C1" w:rsidRPr="005F54C1" w:rsidRDefault="005F54C1" w:rsidP="005F54C1"/>
    <w:p w14:paraId="1D9C23C9" w14:textId="0A158A19" w:rsidR="005F54C1" w:rsidRPr="005F54C1" w:rsidRDefault="005F54C1" w:rsidP="005F54C1"/>
    <w:p w14:paraId="775F9DC5" w14:textId="2A3493B7" w:rsidR="005F54C1" w:rsidRPr="005F54C1" w:rsidRDefault="005F54C1" w:rsidP="005F54C1"/>
    <w:p w14:paraId="3E13A4C7" w14:textId="12A54335" w:rsidR="005F54C1" w:rsidRPr="005F54C1" w:rsidRDefault="005F54C1" w:rsidP="005F54C1"/>
    <w:p w14:paraId="691004B8" w14:textId="2691F717" w:rsidR="005F54C1" w:rsidRPr="005F54C1" w:rsidRDefault="005F54C1" w:rsidP="005F54C1"/>
    <w:p w14:paraId="48C0E494" w14:textId="2B0DD696" w:rsidR="005F54C1" w:rsidRPr="005F54C1" w:rsidRDefault="005F54C1" w:rsidP="005F54C1"/>
    <w:p w14:paraId="4CEE03A5" w14:textId="620EB1E6" w:rsidR="005F54C1" w:rsidRPr="005F54C1" w:rsidRDefault="005F54C1" w:rsidP="005F54C1"/>
    <w:p w14:paraId="68CBA00A" w14:textId="66C79784" w:rsidR="005F54C1" w:rsidRPr="005F54C1" w:rsidRDefault="005F54C1" w:rsidP="005F54C1"/>
    <w:p w14:paraId="120C94C6" w14:textId="07B4200A" w:rsidR="005F54C1" w:rsidRPr="005F54C1" w:rsidRDefault="005F54C1" w:rsidP="005F54C1"/>
    <w:p w14:paraId="243DC446" w14:textId="709F8473" w:rsidR="005F54C1" w:rsidRDefault="005F54C1" w:rsidP="005F54C1"/>
    <w:p w14:paraId="69A93B4C" w14:textId="77777777" w:rsidR="005F54C1" w:rsidRDefault="005F54C1" w:rsidP="005F54C1">
      <w:pPr>
        <w:tabs>
          <w:tab w:val="left" w:pos="5500"/>
        </w:tabs>
      </w:pPr>
    </w:p>
    <w:p w14:paraId="57754083" w14:textId="652EF356" w:rsidR="005F54C1" w:rsidRDefault="005F54C1" w:rsidP="005F54C1">
      <w:pPr>
        <w:tabs>
          <w:tab w:val="left" w:pos="5500"/>
        </w:tabs>
      </w:pPr>
      <w:r>
        <w:tab/>
      </w:r>
    </w:p>
    <w:p w14:paraId="553A2832" w14:textId="2B5CC827" w:rsidR="005F54C1" w:rsidRDefault="005F54C1" w:rsidP="005F54C1">
      <w:pPr>
        <w:tabs>
          <w:tab w:val="left" w:pos="55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27DB9BE" wp14:editId="502EB82F">
            <wp:extent cx="5657850" cy="30384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DD4" w14:textId="43F02654" w:rsidR="005F54C1" w:rsidRDefault="005F54C1" w:rsidP="005F54C1">
      <w:pPr>
        <w:tabs>
          <w:tab w:val="left" w:pos="1800"/>
        </w:tabs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E7882B5" wp14:editId="6B3A28D2">
            <wp:simplePos x="0" y="0"/>
            <wp:positionH relativeFrom="column">
              <wp:posOffset>38100</wp:posOffset>
            </wp:positionH>
            <wp:positionV relativeFrom="paragraph">
              <wp:posOffset>101600</wp:posOffset>
            </wp:positionV>
            <wp:extent cx="5287328" cy="2819400"/>
            <wp:effectExtent l="0" t="0" r="8890" b="0"/>
            <wp:wrapNone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6861F" w14:textId="21169D1B" w:rsidR="005F54C1" w:rsidRPr="005F54C1" w:rsidRDefault="005F54C1" w:rsidP="005F54C1"/>
    <w:p w14:paraId="7B95E6B4" w14:textId="40C075AF" w:rsidR="005F54C1" w:rsidRPr="005F54C1" w:rsidRDefault="005F54C1" w:rsidP="005F54C1"/>
    <w:p w14:paraId="326FA2CD" w14:textId="7FC55F58" w:rsidR="005F54C1" w:rsidRPr="005F54C1" w:rsidRDefault="005F54C1" w:rsidP="005F54C1"/>
    <w:p w14:paraId="51E7C11B" w14:textId="42E818AD" w:rsidR="005F54C1" w:rsidRPr="005F54C1" w:rsidRDefault="005F54C1" w:rsidP="005F54C1"/>
    <w:p w14:paraId="5D0785F4" w14:textId="04AACB12" w:rsidR="005F54C1" w:rsidRPr="005F54C1" w:rsidRDefault="005F54C1" w:rsidP="005F54C1"/>
    <w:p w14:paraId="273D1475" w14:textId="6D4698B4" w:rsidR="005F54C1" w:rsidRPr="005F54C1" w:rsidRDefault="005F54C1" w:rsidP="005F54C1"/>
    <w:p w14:paraId="485D272D" w14:textId="38B4D7DE" w:rsidR="005F54C1" w:rsidRPr="005F54C1" w:rsidRDefault="005F54C1" w:rsidP="005F54C1"/>
    <w:p w14:paraId="0CCA366B" w14:textId="44966762" w:rsidR="005F54C1" w:rsidRPr="005F54C1" w:rsidRDefault="005F54C1" w:rsidP="005F54C1"/>
    <w:p w14:paraId="59090380" w14:textId="49D82ABA" w:rsidR="005F54C1" w:rsidRPr="005F54C1" w:rsidRDefault="005F54C1" w:rsidP="005F54C1"/>
    <w:p w14:paraId="04EC0AA0" w14:textId="6E604290" w:rsidR="005F54C1" w:rsidRPr="005F54C1" w:rsidRDefault="005F54C1" w:rsidP="005F54C1"/>
    <w:p w14:paraId="7DE66F1E" w14:textId="0C41C5D1" w:rsidR="005F54C1" w:rsidRDefault="005F54C1" w:rsidP="005F54C1"/>
    <w:p w14:paraId="524E9667" w14:textId="2BECBF17" w:rsidR="005F54C1" w:rsidRDefault="005F54C1" w:rsidP="005F54C1"/>
    <w:p w14:paraId="346BAEBF" w14:textId="196089CA" w:rsidR="005F54C1" w:rsidRDefault="005F54C1" w:rsidP="005F54C1">
      <w:pPr>
        <w:tabs>
          <w:tab w:val="left" w:pos="3460"/>
        </w:tabs>
      </w:pPr>
      <w:r>
        <w:tab/>
      </w:r>
    </w:p>
    <w:p w14:paraId="2792D65D" w14:textId="4736684E" w:rsidR="005F54C1" w:rsidRDefault="005F54C1" w:rsidP="005F54C1">
      <w:pPr>
        <w:tabs>
          <w:tab w:val="left" w:pos="3460"/>
        </w:tabs>
      </w:pPr>
    </w:p>
    <w:p w14:paraId="0D4C4CDC" w14:textId="432D4334" w:rsidR="005F54C1" w:rsidRDefault="005F54C1" w:rsidP="005F54C1">
      <w:pPr>
        <w:tabs>
          <w:tab w:val="left" w:pos="3460"/>
        </w:tabs>
      </w:pPr>
    </w:p>
    <w:p w14:paraId="3A77ECF8" w14:textId="23164CC3" w:rsidR="005F54C1" w:rsidRDefault="005F54C1" w:rsidP="005F54C1">
      <w:pPr>
        <w:tabs>
          <w:tab w:val="left" w:pos="3460"/>
        </w:tabs>
      </w:pPr>
    </w:p>
    <w:p w14:paraId="6E37C53C" w14:textId="6C96864E" w:rsidR="005F54C1" w:rsidRDefault="005F54C1" w:rsidP="005F54C1">
      <w:pPr>
        <w:tabs>
          <w:tab w:val="left" w:pos="3460"/>
        </w:tabs>
      </w:pPr>
    </w:p>
    <w:p w14:paraId="65AB53BF" w14:textId="78B8B880" w:rsidR="005F54C1" w:rsidRDefault="005F54C1" w:rsidP="005F54C1">
      <w:pPr>
        <w:tabs>
          <w:tab w:val="left" w:pos="3460"/>
        </w:tabs>
      </w:pPr>
    </w:p>
    <w:p w14:paraId="618AF8D7" w14:textId="7E74F8E5" w:rsidR="005F54C1" w:rsidRDefault="005F54C1" w:rsidP="005F54C1">
      <w:pPr>
        <w:tabs>
          <w:tab w:val="left" w:pos="3460"/>
        </w:tabs>
      </w:pPr>
    </w:p>
    <w:p w14:paraId="635EEE2B" w14:textId="2FE5DC22" w:rsidR="005F54C1" w:rsidRDefault="00764ED4" w:rsidP="005F54C1">
      <w:pPr>
        <w:tabs>
          <w:tab w:val="left" w:pos="346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3F97A" wp14:editId="48423B33">
            <wp:simplePos x="0" y="0"/>
            <wp:positionH relativeFrom="column">
              <wp:posOffset>-215900</wp:posOffset>
            </wp:positionH>
            <wp:positionV relativeFrom="paragraph">
              <wp:posOffset>4292600</wp:posOffset>
            </wp:positionV>
            <wp:extent cx="6164741" cy="3225800"/>
            <wp:effectExtent l="0" t="0" r="7620" b="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74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982317" wp14:editId="2600D08C">
            <wp:simplePos x="0" y="0"/>
            <wp:positionH relativeFrom="column">
              <wp:posOffset>-266700</wp:posOffset>
            </wp:positionH>
            <wp:positionV relativeFrom="paragraph">
              <wp:posOffset>533400</wp:posOffset>
            </wp:positionV>
            <wp:extent cx="6259507" cy="3327400"/>
            <wp:effectExtent l="0" t="0" r="8255" b="635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507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ADE91" w14:textId="378DA09F" w:rsidR="00764ED4" w:rsidRPr="00764ED4" w:rsidRDefault="00764ED4" w:rsidP="00764ED4"/>
    <w:p w14:paraId="4F57D2D8" w14:textId="77409590" w:rsidR="00764ED4" w:rsidRPr="00764ED4" w:rsidRDefault="00764ED4" w:rsidP="00764ED4"/>
    <w:p w14:paraId="03B6A123" w14:textId="10507DE1" w:rsidR="00764ED4" w:rsidRPr="00764ED4" w:rsidRDefault="00764ED4" w:rsidP="00764ED4"/>
    <w:p w14:paraId="7AF9E31F" w14:textId="5F8B19EA" w:rsidR="00764ED4" w:rsidRPr="00764ED4" w:rsidRDefault="00764ED4" w:rsidP="00764ED4"/>
    <w:p w14:paraId="766E175F" w14:textId="788390E4" w:rsidR="00764ED4" w:rsidRPr="00764ED4" w:rsidRDefault="00764ED4" w:rsidP="00764ED4"/>
    <w:p w14:paraId="6A5A84EB" w14:textId="2DAA2295" w:rsidR="00764ED4" w:rsidRPr="00764ED4" w:rsidRDefault="00764ED4" w:rsidP="00764ED4"/>
    <w:p w14:paraId="72FD8797" w14:textId="0347A76B" w:rsidR="00764ED4" w:rsidRPr="00764ED4" w:rsidRDefault="00764ED4" w:rsidP="00764ED4"/>
    <w:p w14:paraId="6EEE5536" w14:textId="4847F24E" w:rsidR="00764ED4" w:rsidRPr="00764ED4" w:rsidRDefault="00764ED4" w:rsidP="00764ED4"/>
    <w:p w14:paraId="0B27644B" w14:textId="013F4F71" w:rsidR="00764ED4" w:rsidRPr="00764ED4" w:rsidRDefault="00764ED4" w:rsidP="00764ED4"/>
    <w:p w14:paraId="74D74C62" w14:textId="029A3D7F" w:rsidR="00764ED4" w:rsidRPr="00764ED4" w:rsidRDefault="00764ED4" w:rsidP="00764ED4"/>
    <w:p w14:paraId="7235F3BF" w14:textId="1AD4D297" w:rsidR="00764ED4" w:rsidRPr="00764ED4" w:rsidRDefault="00764ED4" w:rsidP="00764ED4"/>
    <w:p w14:paraId="719F9A22" w14:textId="12E8FBCC" w:rsidR="00764ED4" w:rsidRPr="00764ED4" w:rsidRDefault="00764ED4" w:rsidP="00764ED4"/>
    <w:p w14:paraId="0F1074E3" w14:textId="0560EFA7" w:rsidR="00764ED4" w:rsidRPr="00764ED4" w:rsidRDefault="00764ED4" w:rsidP="00764ED4"/>
    <w:p w14:paraId="72D67C35" w14:textId="2967F358" w:rsidR="00764ED4" w:rsidRPr="00764ED4" w:rsidRDefault="00764ED4" w:rsidP="00764ED4"/>
    <w:p w14:paraId="13EF34A3" w14:textId="5AC3177F" w:rsidR="00764ED4" w:rsidRPr="00764ED4" w:rsidRDefault="00764ED4" w:rsidP="00764ED4"/>
    <w:p w14:paraId="09694B84" w14:textId="2782BB68" w:rsidR="00764ED4" w:rsidRPr="00764ED4" w:rsidRDefault="00764ED4" w:rsidP="00764ED4"/>
    <w:p w14:paraId="5D5C3DF3" w14:textId="36C183D2" w:rsidR="00764ED4" w:rsidRPr="00764ED4" w:rsidRDefault="00764ED4" w:rsidP="00764ED4"/>
    <w:p w14:paraId="38EAE263" w14:textId="25FBB44D" w:rsidR="00764ED4" w:rsidRPr="00764ED4" w:rsidRDefault="00764ED4" w:rsidP="00764ED4"/>
    <w:p w14:paraId="4440BAA0" w14:textId="02445F00" w:rsidR="00764ED4" w:rsidRPr="00764ED4" w:rsidRDefault="00764ED4" w:rsidP="00764ED4"/>
    <w:p w14:paraId="13FD326F" w14:textId="73847EFA" w:rsidR="00764ED4" w:rsidRPr="00764ED4" w:rsidRDefault="00764ED4" w:rsidP="00764ED4"/>
    <w:p w14:paraId="3D082592" w14:textId="7C96297A" w:rsidR="00764ED4" w:rsidRPr="00764ED4" w:rsidRDefault="00764ED4" w:rsidP="00764ED4"/>
    <w:p w14:paraId="27C22C8D" w14:textId="5F33E12E" w:rsidR="00764ED4" w:rsidRPr="00764ED4" w:rsidRDefault="00764ED4" w:rsidP="00764ED4"/>
    <w:p w14:paraId="6452983F" w14:textId="4FA7905D" w:rsidR="00764ED4" w:rsidRPr="00764ED4" w:rsidRDefault="00764ED4" w:rsidP="00764ED4"/>
    <w:p w14:paraId="6A5A13B4" w14:textId="1CB2CB04" w:rsidR="00764ED4" w:rsidRDefault="00764ED4" w:rsidP="00764ED4"/>
    <w:p w14:paraId="12231E24" w14:textId="6847FBB4" w:rsidR="00764ED4" w:rsidRPr="00764ED4" w:rsidRDefault="00764ED4" w:rsidP="00764ED4"/>
    <w:p w14:paraId="2C90242C" w14:textId="30C88886" w:rsidR="00764ED4" w:rsidRDefault="00764ED4" w:rsidP="00764ED4"/>
    <w:p w14:paraId="182A3CAC" w14:textId="1A48F806" w:rsidR="00764ED4" w:rsidRDefault="00764ED4" w:rsidP="00764ED4">
      <w:pPr>
        <w:tabs>
          <w:tab w:val="left" w:pos="2820"/>
        </w:tabs>
      </w:pPr>
      <w:r>
        <w:tab/>
      </w:r>
    </w:p>
    <w:p w14:paraId="7C5FBE3D" w14:textId="001235FB" w:rsidR="00764ED4" w:rsidRDefault="00764ED4" w:rsidP="00764ED4">
      <w:pPr>
        <w:tabs>
          <w:tab w:val="left" w:pos="2820"/>
        </w:tabs>
      </w:pPr>
    </w:p>
    <w:p w14:paraId="55AD8F8F" w14:textId="7E6955AF" w:rsidR="00764ED4" w:rsidRDefault="00764ED4" w:rsidP="00764ED4">
      <w:pPr>
        <w:tabs>
          <w:tab w:val="left" w:pos="2820"/>
        </w:tabs>
      </w:pPr>
    </w:p>
    <w:p w14:paraId="2A092844" w14:textId="0D66975C" w:rsidR="00764ED4" w:rsidRDefault="00E17A54" w:rsidP="00764ED4">
      <w:pPr>
        <w:tabs>
          <w:tab w:val="left" w:pos="282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FE339E4" wp14:editId="099DB81F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5731510" cy="2274570"/>
            <wp:effectExtent l="0" t="0" r="2540" b="0"/>
            <wp:wrapNone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ED4">
        <w:t xml:space="preserve">Assign </w:t>
      </w:r>
      <w:proofErr w:type="gramStart"/>
      <w:r w:rsidR="00764ED4">
        <w:t>employee</w:t>
      </w:r>
      <w:proofErr w:type="gramEnd"/>
    </w:p>
    <w:p w14:paraId="33C957E6" w14:textId="69D29B78" w:rsidR="00E17A54" w:rsidRPr="00E17A54" w:rsidRDefault="00E17A54" w:rsidP="00E17A54"/>
    <w:p w14:paraId="4FA33CEF" w14:textId="44657DB5" w:rsidR="00E17A54" w:rsidRPr="00E17A54" w:rsidRDefault="00E17A54" w:rsidP="00E17A54"/>
    <w:p w14:paraId="04945D47" w14:textId="4ACB1C13" w:rsidR="00E17A54" w:rsidRPr="00E17A54" w:rsidRDefault="00E17A54" w:rsidP="00E17A54"/>
    <w:p w14:paraId="6D00CFFA" w14:textId="5337AA2C" w:rsidR="00E17A54" w:rsidRPr="00E17A54" w:rsidRDefault="00E17A54" w:rsidP="00E17A54"/>
    <w:p w14:paraId="198839AC" w14:textId="1A192D3D" w:rsidR="00E17A54" w:rsidRPr="00E17A54" w:rsidRDefault="00E17A54" w:rsidP="00E17A54"/>
    <w:p w14:paraId="52E94803" w14:textId="5A7C8689" w:rsidR="00E17A54" w:rsidRPr="00E17A54" w:rsidRDefault="00E17A54" w:rsidP="00E17A54"/>
    <w:p w14:paraId="764221BD" w14:textId="6215460C" w:rsidR="00E17A54" w:rsidRPr="00E17A54" w:rsidRDefault="00E17A54" w:rsidP="00E17A54"/>
    <w:p w14:paraId="652D13E6" w14:textId="0D613AB8" w:rsidR="00E17A54" w:rsidRPr="00E17A54" w:rsidRDefault="00E17A54" w:rsidP="00E17A54"/>
    <w:p w14:paraId="6616685A" w14:textId="04AE37CA" w:rsidR="00E17A54" w:rsidRPr="00E17A54" w:rsidRDefault="00E17A54" w:rsidP="00E17A54"/>
    <w:p w14:paraId="2A9EF3DC" w14:textId="2EFE1098" w:rsidR="00E17A54" w:rsidRDefault="00E17A54" w:rsidP="00E17A54"/>
    <w:p w14:paraId="63CF709B" w14:textId="281FDEE6" w:rsidR="00E17A54" w:rsidRDefault="00E17A54" w:rsidP="00E17A54"/>
    <w:p w14:paraId="69B6E94E" w14:textId="7B560C4C" w:rsidR="00E17A54" w:rsidRPr="00E17A54" w:rsidRDefault="00E17A54" w:rsidP="00E17A54">
      <w:pPr>
        <w:tabs>
          <w:tab w:val="left" w:pos="3340"/>
        </w:tabs>
      </w:pPr>
      <w:r>
        <w:tab/>
      </w:r>
    </w:p>
    <w:sectPr w:rsidR="00E17A54" w:rsidRPr="00E17A54" w:rsidSect="001550E8">
      <w:headerReference w:type="default" r:id="rId27"/>
      <w:footerReference w:type="default" r:id="rId28"/>
      <w:pgSz w:w="11906" w:h="16838" w:code="9"/>
      <w:pgMar w:top="1440" w:right="1440" w:bottom="1440" w:left="1440" w:header="72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68420" w14:textId="77777777" w:rsidR="00EA0C97" w:rsidRDefault="00EA0C97" w:rsidP="00372C0F">
      <w:pPr>
        <w:spacing w:after="0" w:line="240" w:lineRule="auto"/>
      </w:pPr>
      <w:r>
        <w:separator/>
      </w:r>
    </w:p>
  </w:endnote>
  <w:endnote w:type="continuationSeparator" w:id="0">
    <w:p w14:paraId="5BED9761" w14:textId="77777777" w:rsidR="00EA0C97" w:rsidRDefault="00EA0C97" w:rsidP="00372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8652106"/>
      <w:docPartObj>
        <w:docPartGallery w:val="Page Numbers (Bottom of Page)"/>
        <w:docPartUnique/>
      </w:docPartObj>
    </w:sdtPr>
    <w:sdtEndPr/>
    <w:sdtContent>
      <w:p w14:paraId="43D2C3B8" w14:textId="5283C8E6" w:rsidR="00DF695F" w:rsidRDefault="00DF695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C1665B0" w14:textId="77777777" w:rsidR="005F7B94" w:rsidRDefault="005F7B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55A68" w14:textId="77777777" w:rsidR="00EA0C97" w:rsidRDefault="00EA0C97" w:rsidP="00372C0F">
      <w:pPr>
        <w:spacing w:after="0" w:line="240" w:lineRule="auto"/>
      </w:pPr>
      <w:r>
        <w:separator/>
      </w:r>
    </w:p>
  </w:footnote>
  <w:footnote w:type="continuationSeparator" w:id="0">
    <w:p w14:paraId="4131F016" w14:textId="77777777" w:rsidR="00EA0C97" w:rsidRDefault="00EA0C97" w:rsidP="00372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117BD" w14:textId="77777777" w:rsidR="001550E8" w:rsidRPr="001550E8" w:rsidRDefault="001550E8" w:rsidP="001550E8">
    <w:pPr>
      <w:pBdr>
        <w:bottom w:val="single" w:sz="6" w:space="1" w:color="auto"/>
      </w:pBdr>
      <w:spacing w:after="0" w:line="240" w:lineRule="auto"/>
      <w:jc w:val="lowKashida"/>
      <w:rPr>
        <w:rFonts w:eastAsia="Times New Roman" w:cstheme="majorBidi"/>
        <w:b/>
        <w:bCs/>
        <w:i/>
        <w:iCs/>
        <w:vanish/>
        <w:sz w:val="16"/>
        <w:szCs w:val="16"/>
      </w:rPr>
    </w:pPr>
    <w:r w:rsidRPr="001550E8">
      <w:rPr>
        <w:rFonts w:eastAsia="Times New Roman" w:cstheme="majorBidi"/>
        <w:b/>
        <w:bCs/>
        <w:i/>
        <w:iCs/>
        <w:vanish/>
        <w:sz w:val="16"/>
        <w:szCs w:val="16"/>
      </w:rPr>
      <w:t>Top of Form</w:t>
    </w:r>
  </w:p>
  <w:p w14:paraId="7463F75F" w14:textId="01855BD1" w:rsidR="001550E8" w:rsidRPr="00DF695F" w:rsidRDefault="00E17A54" w:rsidP="00DF695F">
    <w:pPr>
      <w:shd w:val="clear" w:color="auto" w:fill="FFFFFF"/>
      <w:spacing w:after="0" w:line="240" w:lineRule="auto"/>
      <w:rPr>
        <w:rFonts w:eastAsia="Times New Roman" w:cstheme="majorBidi"/>
        <w:b/>
        <w:bCs/>
        <w:i/>
        <w:iCs/>
        <w:color w:val="0A0000"/>
        <w:sz w:val="28"/>
        <w:szCs w:val="28"/>
      </w:rPr>
    </w:pPr>
    <w:hyperlink r:id="rId1" w:history="1">
      <w:r w:rsidR="001550E8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20CSSE01C                                                              </w:t>
      </w:r>
      <w:r w:rsid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       </w:t>
      </w:r>
      <w:r w:rsidR="001550E8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>Software</w:t>
      </w:r>
      <w:r w:rsidR="00D03BB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 </w:t>
      </w:r>
      <w:r w:rsidR="001550E8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>Engineering</w:t>
      </w:r>
    </w:hyperlink>
    <w:r w:rsidR="007C2355">
      <w:rPr>
        <w:rFonts w:eastAsia="Times New Roman" w:cstheme="majorBidi"/>
        <w:b/>
        <w:bCs/>
        <w:i/>
        <w:iCs/>
        <w:color w:val="021934"/>
        <w:sz w:val="28"/>
        <w:szCs w:val="28"/>
      </w:rPr>
      <w:t xml:space="preserve"> I</w:t>
    </w:r>
  </w:p>
  <w:p w14:paraId="7C0852F9" w14:textId="3A15F551" w:rsidR="001550E8" w:rsidRPr="001550E8" w:rsidRDefault="001550E8" w:rsidP="001550E8">
    <w:pPr>
      <w:spacing w:after="0" w:line="240" w:lineRule="auto"/>
      <w:rPr>
        <w:rFonts w:ascii="Helvetica" w:eastAsia="Times New Roman" w:hAnsi="Helvetica" w:cs="Times New Roman"/>
        <w:color w:val="0A0000"/>
        <w:sz w:val="21"/>
        <w:szCs w:val="21"/>
        <w:shd w:val="clear" w:color="auto" w:fill="FFFFFF"/>
      </w:rPr>
    </w:pPr>
  </w:p>
  <w:p w14:paraId="666405D4" w14:textId="77777777" w:rsidR="001550E8" w:rsidRPr="001550E8" w:rsidRDefault="001550E8" w:rsidP="001550E8">
    <w:pPr>
      <w:pBdr>
        <w:top w:val="single" w:sz="6" w:space="1" w:color="auto"/>
      </w:pBdr>
      <w:spacing w:after="0" w:line="240" w:lineRule="auto"/>
      <w:jc w:val="center"/>
      <w:rPr>
        <w:rFonts w:ascii="Arial" w:eastAsia="Times New Roman" w:hAnsi="Arial" w:cs="Arial"/>
        <w:vanish/>
        <w:sz w:val="16"/>
        <w:szCs w:val="16"/>
      </w:rPr>
    </w:pPr>
    <w:r w:rsidRPr="001550E8">
      <w:rPr>
        <w:rFonts w:ascii="Arial" w:eastAsia="Times New Roman" w:hAnsi="Arial" w:cs="Arial"/>
        <w:vanish/>
        <w:sz w:val="16"/>
        <w:szCs w:val="16"/>
      </w:rPr>
      <w:t>Bottom of Form</w:t>
    </w:r>
  </w:p>
  <w:p w14:paraId="29DBDE19" w14:textId="77777777" w:rsidR="001550E8" w:rsidRPr="001550E8" w:rsidRDefault="001550E8" w:rsidP="001550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62E0C" w14:textId="46A50511" w:rsidR="00DF695F" w:rsidRPr="00DF695F" w:rsidRDefault="00E17A54" w:rsidP="00DF695F">
    <w:pPr>
      <w:shd w:val="clear" w:color="auto" w:fill="FFFFFF"/>
      <w:spacing w:after="0" w:line="240" w:lineRule="auto"/>
      <w:rPr>
        <w:rFonts w:eastAsia="Times New Roman" w:cstheme="majorBidi"/>
        <w:b/>
        <w:bCs/>
        <w:i/>
        <w:iCs/>
        <w:color w:val="0A0000"/>
        <w:sz w:val="28"/>
        <w:szCs w:val="28"/>
      </w:rPr>
    </w:pPr>
    <w:hyperlink r:id="rId1" w:history="1">
      <w:r w:rsidR="00DF695F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20CSSE01C                                                              </w:t>
      </w:r>
      <w:r w:rsid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      </w:t>
      </w:r>
      <w:r w:rsidR="00DF695F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 Software</w:t>
      </w:r>
      <w:r w:rsidR="00D03BB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 xml:space="preserve"> </w:t>
      </w:r>
      <w:r w:rsidR="00DF695F" w:rsidRPr="00DF695F">
        <w:rPr>
          <w:rFonts w:eastAsia="Times New Roman" w:cstheme="majorBidi"/>
          <w:b/>
          <w:bCs/>
          <w:i/>
          <w:iCs/>
          <w:color w:val="021934"/>
          <w:sz w:val="28"/>
          <w:szCs w:val="28"/>
        </w:rPr>
        <w:t>Engineering</w:t>
      </w:r>
    </w:hyperlink>
    <w:r w:rsidR="00D03BBF">
      <w:rPr>
        <w:rFonts w:eastAsia="Times New Roman" w:cstheme="majorBidi"/>
        <w:b/>
        <w:bCs/>
        <w:i/>
        <w:iCs/>
        <w:color w:val="021934"/>
        <w:sz w:val="28"/>
        <w:szCs w:val="28"/>
      </w:rPr>
      <w:t xml:space="preserve"> I</w:t>
    </w:r>
  </w:p>
  <w:p w14:paraId="2A6E26E0" w14:textId="77777777" w:rsidR="00DF695F" w:rsidRDefault="00DF69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95C"/>
    <w:multiLevelType w:val="hybridMultilevel"/>
    <w:tmpl w:val="3C2CBF3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3A34033"/>
    <w:multiLevelType w:val="multilevel"/>
    <w:tmpl w:val="3DF8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C3552C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AE92C0B"/>
    <w:multiLevelType w:val="hybridMultilevel"/>
    <w:tmpl w:val="52B8B8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3CA3"/>
    <w:multiLevelType w:val="hybridMultilevel"/>
    <w:tmpl w:val="EAA4364C"/>
    <w:lvl w:ilvl="0" w:tplc="85B4C6F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F57A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6657F0"/>
    <w:multiLevelType w:val="hybridMultilevel"/>
    <w:tmpl w:val="4A4E1C98"/>
    <w:lvl w:ilvl="0" w:tplc="22BC09AC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756BEA"/>
    <w:multiLevelType w:val="multilevel"/>
    <w:tmpl w:val="933CF5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3C6553B"/>
    <w:multiLevelType w:val="hybridMultilevel"/>
    <w:tmpl w:val="E02C7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67F36"/>
    <w:multiLevelType w:val="hybridMultilevel"/>
    <w:tmpl w:val="08C233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D6266"/>
    <w:multiLevelType w:val="hybridMultilevel"/>
    <w:tmpl w:val="30B4C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707E6"/>
    <w:multiLevelType w:val="multilevel"/>
    <w:tmpl w:val="B46C279A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188A2AE6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20436BDD"/>
    <w:multiLevelType w:val="multilevel"/>
    <w:tmpl w:val="3DF8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2AF115C0"/>
    <w:multiLevelType w:val="hybridMultilevel"/>
    <w:tmpl w:val="69BE005E"/>
    <w:lvl w:ilvl="0" w:tplc="62967B1C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6A5C7C"/>
    <w:multiLevelType w:val="hybridMultilevel"/>
    <w:tmpl w:val="30B4C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5346D5"/>
    <w:multiLevelType w:val="hybridMultilevel"/>
    <w:tmpl w:val="4704D7DC"/>
    <w:lvl w:ilvl="0" w:tplc="96C8DB0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8838BE"/>
    <w:multiLevelType w:val="multilevel"/>
    <w:tmpl w:val="3DF8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348E78CE"/>
    <w:multiLevelType w:val="multilevel"/>
    <w:tmpl w:val="8D92952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35D20544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27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-378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-378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-378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-378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-378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-378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-378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-3780" w:firstLine="0"/>
      </w:pPr>
    </w:lvl>
  </w:abstractNum>
  <w:abstractNum w:abstractNumId="20" w15:restartNumberingAfterBreak="0">
    <w:nsid w:val="35DA1BE7"/>
    <w:multiLevelType w:val="hybridMultilevel"/>
    <w:tmpl w:val="5DD8A028"/>
    <w:lvl w:ilvl="0" w:tplc="B5EE0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C16F38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3C914355"/>
    <w:multiLevelType w:val="hybridMultilevel"/>
    <w:tmpl w:val="065E9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24BE7"/>
    <w:multiLevelType w:val="hybridMultilevel"/>
    <w:tmpl w:val="52B8B8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730B5"/>
    <w:multiLevelType w:val="hybridMultilevel"/>
    <w:tmpl w:val="1488EE2A"/>
    <w:lvl w:ilvl="0" w:tplc="6068EB30">
      <w:start w:val="1"/>
      <w:numFmt w:val="decimal"/>
      <w:lvlText w:val="(%1)"/>
      <w:lvlJc w:val="left"/>
      <w:pPr>
        <w:ind w:left="1090" w:hanging="37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2E6BE6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52E55729"/>
    <w:multiLevelType w:val="multilevel"/>
    <w:tmpl w:val="F96C31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580B58C3"/>
    <w:multiLevelType w:val="hybridMultilevel"/>
    <w:tmpl w:val="A1663EA8"/>
    <w:lvl w:ilvl="0" w:tplc="1AF81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46385D"/>
    <w:multiLevelType w:val="multilevel"/>
    <w:tmpl w:val="3028F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98E6998"/>
    <w:multiLevelType w:val="hybridMultilevel"/>
    <w:tmpl w:val="846ED2B0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0FB4750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62AD59AB"/>
    <w:multiLevelType w:val="hybridMultilevel"/>
    <w:tmpl w:val="01AA14EC"/>
    <w:lvl w:ilvl="0" w:tplc="0248BBF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810C8E"/>
    <w:multiLevelType w:val="hybridMultilevel"/>
    <w:tmpl w:val="1B04AF9A"/>
    <w:lvl w:ilvl="0" w:tplc="85B4C6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342FC"/>
    <w:multiLevelType w:val="multilevel"/>
    <w:tmpl w:val="3DF8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641705C7"/>
    <w:multiLevelType w:val="multilevel"/>
    <w:tmpl w:val="16A63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5" w15:restartNumberingAfterBreak="0">
    <w:nsid w:val="6C350649"/>
    <w:multiLevelType w:val="hybridMultilevel"/>
    <w:tmpl w:val="446E92FC"/>
    <w:lvl w:ilvl="0" w:tplc="E250B8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277BE"/>
    <w:multiLevelType w:val="hybridMultilevel"/>
    <w:tmpl w:val="1900696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3317C84"/>
    <w:multiLevelType w:val="hybridMultilevel"/>
    <w:tmpl w:val="3056A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3D3DE7"/>
    <w:multiLevelType w:val="multilevel"/>
    <w:tmpl w:val="F8BCE6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9" w15:restartNumberingAfterBreak="0">
    <w:nsid w:val="73443D63"/>
    <w:multiLevelType w:val="hybridMultilevel"/>
    <w:tmpl w:val="9500C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866110"/>
    <w:multiLevelType w:val="hybridMultilevel"/>
    <w:tmpl w:val="F33C0E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28"/>
  </w:num>
  <w:num w:numId="4">
    <w:abstractNumId w:val="8"/>
  </w:num>
  <w:num w:numId="5">
    <w:abstractNumId w:val="37"/>
  </w:num>
  <w:num w:numId="6">
    <w:abstractNumId w:val="0"/>
  </w:num>
  <w:num w:numId="7">
    <w:abstractNumId w:val="6"/>
  </w:num>
  <w:num w:numId="8">
    <w:abstractNumId w:val="32"/>
  </w:num>
  <w:num w:numId="9">
    <w:abstractNumId w:val="4"/>
  </w:num>
  <w:num w:numId="10">
    <w:abstractNumId w:val="9"/>
  </w:num>
  <w:num w:numId="11">
    <w:abstractNumId w:val="20"/>
  </w:num>
  <w:num w:numId="12">
    <w:abstractNumId w:val="24"/>
  </w:num>
  <w:num w:numId="13">
    <w:abstractNumId w:val="40"/>
  </w:num>
  <w:num w:numId="14">
    <w:abstractNumId w:val="39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</w:num>
  <w:num w:numId="17">
    <w:abstractNumId w:val="35"/>
  </w:num>
  <w:num w:numId="18">
    <w:abstractNumId w:val="19"/>
  </w:num>
  <w:num w:numId="19">
    <w:abstractNumId w:val="5"/>
  </w:num>
  <w:num w:numId="20">
    <w:abstractNumId w:val="19"/>
  </w:num>
  <w:num w:numId="21">
    <w:abstractNumId w:val="19"/>
  </w:num>
  <w:num w:numId="22">
    <w:abstractNumId w:val="15"/>
  </w:num>
  <w:num w:numId="23">
    <w:abstractNumId w:val="31"/>
  </w:num>
  <w:num w:numId="24">
    <w:abstractNumId w:val="1"/>
  </w:num>
  <w:num w:numId="25">
    <w:abstractNumId w:val="23"/>
  </w:num>
  <w:num w:numId="26">
    <w:abstractNumId w:val="16"/>
  </w:num>
  <w:num w:numId="27">
    <w:abstractNumId w:val="3"/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17"/>
  </w:num>
  <w:num w:numId="33">
    <w:abstractNumId w:val="13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6"/>
  </w:num>
  <w:num w:numId="37">
    <w:abstractNumId w:val="29"/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</w:num>
  <w:num w:numId="40">
    <w:abstractNumId w:val="25"/>
  </w:num>
  <w:num w:numId="41">
    <w:abstractNumId w:val="21"/>
  </w:num>
  <w:num w:numId="42">
    <w:abstractNumId w:val="2"/>
  </w:num>
  <w:num w:numId="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0"/>
  </w:num>
  <w:num w:numId="45">
    <w:abstractNumId w:val="12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30B8"/>
    <w:rsid w:val="00000F48"/>
    <w:rsid w:val="000067DE"/>
    <w:rsid w:val="00013DDA"/>
    <w:rsid w:val="00014BE3"/>
    <w:rsid w:val="000264FB"/>
    <w:rsid w:val="00027AEE"/>
    <w:rsid w:val="000328AC"/>
    <w:rsid w:val="00032905"/>
    <w:rsid w:val="00043EBB"/>
    <w:rsid w:val="000470B0"/>
    <w:rsid w:val="0004741E"/>
    <w:rsid w:val="00050C9C"/>
    <w:rsid w:val="000518D5"/>
    <w:rsid w:val="00055F30"/>
    <w:rsid w:val="000573AE"/>
    <w:rsid w:val="00060BCD"/>
    <w:rsid w:val="000641EA"/>
    <w:rsid w:val="00064C32"/>
    <w:rsid w:val="0007199D"/>
    <w:rsid w:val="00074C63"/>
    <w:rsid w:val="0008353C"/>
    <w:rsid w:val="0009040F"/>
    <w:rsid w:val="000A3EAA"/>
    <w:rsid w:val="000B7135"/>
    <w:rsid w:val="000C0A20"/>
    <w:rsid w:val="000C6027"/>
    <w:rsid w:val="000C718D"/>
    <w:rsid w:val="000C7CC2"/>
    <w:rsid w:val="000D6144"/>
    <w:rsid w:val="001023B8"/>
    <w:rsid w:val="00107826"/>
    <w:rsid w:val="00121B51"/>
    <w:rsid w:val="001264AB"/>
    <w:rsid w:val="001429C8"/>
    <w:rsid w:val="001550E8"/>
    <w:rsid w:val="001615E8"/>
    <w:rsid w:val="001663D5"/>
    <w:rsid w:val="0017241D"/>
    <w:rsid w:val="0017295A"/>
    <w:rsid w:val="00190564"/>
    <w:rsid w:val="001A1647"/>
    <w:rsid w:val="001A2C6B"/>
    <w:rsid w:val="001A334F"/>
    <w:rsid w:val="001A3422"/>
    <w:rsid w:val="001A7E08"/>
    <w:rsid w:val="001B4A0B"/>
    <w:rsid w:val="001B7185"/>
    <w:rsid w:val="001C41F2"/>
    <w:rsid w:val="001C536A"/>
    <w:rsid w:val="001E0937"/>
    <w:rsid w:val="001F1D04"/>
    <w:rsid w:val="001F2748"/>
    <w:rsid w:val="00200B30"/>
    <w:rsid w:val="00201EB1"/>
    <w:rsid w:val="0020613F"/>
    <w:rsid w:val="002162AB"/>
    <w:rsid w:val="002233D6"/>
    <w:rsid w:val="00223E83"/>
    <w:rsid w:val="002254D6"/>
    <w:rsid w:val="0022594E"/>
    <w:rsid w:val="00235817"/>
    <w:rsid w:val="00235E82"/>
    <w:rsid w:val="002459C3"/>
    <w:rsid w:val="00246B5B"/>
    <w:rsid w:val="00252B5A"/>
    <w:rsid w:val="002570AE"/>
    <w:rsid w:val="00257C89"/>
    <w:rsid w:val="00262AF6"/>
    <w:rsid w:val="00264157"/>
    <w:rsid w:val="00265960"/>
    <w:rsid w:val="00275107"/>
    <w:rsid w:val="0027679B"/>
    <w:rsid w:val="0028442E"/>
    <w:rsid w:val="00292DC5"/>
    <w:rsid w:val="002A7C44"/>
    <w:rsid w:val="002B6849"/>
    <w:rsid w:val="002C7DCF"/>
    <w:rsid w:val="002D7AB2"/>
    <w:rsid w:val="002E7CE2"/>
    <w:rsid w:val="002F1B9B"/>
    <w:rsid w:val="002F6A7C"/>
    <w:rsid w:val="00301CBC"/>
    <w:rsid w:val="0030207B"/>
    <w:rsid w:val="003043F8"/>
    <w:rsid w:val="00313487"/>
    <w:rsid w:val="00313610"/>
    <w:rsid w:val="0032437E"/>
    <w:rsid w:val="0032481E"/>
    <w:rsid w:val="003323AF"/>
    <w:rsid w:val="0033431A"/>
    <w:rsid w:val="00336AE8"/>
    <w:rsid w:val="00344460"/>
    <w:rsid w:val="00355D6A"/>
    <w:rsid w:val="003573FE"/>
    <w:rsid w:val="00365818"/>
    <w:rsid w:val="00367B53"/>
    <w:rsid w:val="00372C0F"/>
    <w:rsid w:val="00383DEA"/>
    <w:rsid w:val="00391B01"/>
    <w:rsid w:val="003963CF"/>
    <w:rsid w:val="003972F5"/>
    <w:rsid w:val="003B1BB1"/>
    <w:rsid w:val="003B4719"/>
    <w:rsid w:val="003B4AFE"/>
    <w:rsid w:val="003C2D60"/>
    <w:rsid w:val="003C4F92"/>
    <w:rsid w:val="003C6577"/>
    <w:rsid w:val="003D49F9"/>
    <w:rsid w:val="003E0454"/>
    <w:rsid w:val="00406915"/>
    <w:rsid w:val="00406AF2"/>
    <w:rsid w:val="00412D3A"/>
    <w:rsid w:val="00416247"/>
    <w:rsid w:val="004170F9"/>
    <w:rsid w:val="00425C70"/>
    <w:rsid w:val="0043211C"/>
    <w:rsid w:val="0044648D"/>
    <w:rsid w:val="00446BFF"/>
    <w:rsid w:val="00447E71"/>
    <w:rsid w:val="00451088"/>
    <w:rsid w:val="00452308"/>
    <w:rsid w:val="004628A9"/>
    <w:rsid w:val="004857CB"/>
    <w:rsid w:val="004A2954"/>
    <w:rsid w:val="004A42CB"/>
    <w:rsid w:val="004A700F"/>
    <w:rsid w:val="004A71EF"/>
    <w:rsid w:val="004B550A"/>
    <w:rsid w:val="004C02B2"/>
    <w:rsid w:val="004C0718"/>
    <w:rsid w:val="004D072B"/>
    <w:rsid w:val="004D6F11"/>
    <w:rsid w:val="004E0C29"/>
    <w:rsid w:val="004E4637"/>
    <w:rsid w:val="004E6B78"/>
    <w:rsid w:val="0050266E"/>
    <w:rsid w:val="00505272"/>
    <w:rsid w:val="00515282"/>
    <w:rsid w:val="0051535A"/>
    <w:rsid w:val="00515FE2"/>
    <w:rsid w:val="0053348B"/>
    <w:rsid w:val="005363A0"/>
    <w:rsid w:val="005416D8"/>
    <w:rsid w:val="00554C8D"/>
    <w:rsid w:val="005574A3"/>
    <w:rsid w:val="005628B7"/>
    <w:rsid w:val="00562B7E"/>
    <w:rsid w:val="005662AC"/>
    <w:rsid w:val="0057034E"/>
    <w:rsid w:val="00573C5A"/>
    <w:rsid w:val="00574806"/>
    <w:rsid w:val="00585CA2"/>
    <w:rsid w:val="00590EB9"/>
    <w:rsid w:val="005A3658"/>
    <w:rsid w:val="005A3E0A"/>
    <w:rsid w:val="005A5053"/>
    <w:rsid w:val="005B366A"/>
    <w:rsid w:val="005B74BA"/>
    <w:rsid w:val="005C317E"/>
    <w:rsid w:val="005C3BB7"/>
    <w:rsid w:val="005D4E6A"/>
    <w:rsid w:val="005D7AA1"/>
    <w:rsid w:val="005E1F40"/>
    <w:rsid w:val="005E547E"/>
    <w:rsid w:val="005F0318"/>
    <w:rsid w:val="005F2400"/>
    <w:rsid w:val="005F4CAE"/>
    <w:rsid w:val="005F54C1"/>
    <w:rsid w:val="005F7B94"/>
    <w:rsid w:val="00600A23"/>
    <w:rsid w:val="006123C6"/>
    <w:rsid w:val="006323CC"/>
    <w:rsid w:val="00633088"/>
    <w:rsid w:val="0064555E"/>
    <w:rsid w:val="00664DCB"/>
    <w:rsid w:val="00670BE6"/>
    <w:rsid w:val="006713E7"/>
    <w:rsid w:val="00677A87"/>
    <w:rsid w:val="006862D9"/>
    <w:rsid w:val="006A02DA"/>
    <w:rsid w:val="006B5B90"/>
    <w:rsid w:val="006B72AB"/>
    <w:rsid w:val="006C0AE4"/>
    <w:rsid w:val="006C0FC3"/>
    <w:rsid w:val="006D0DE7"/>
    <w:rsid w:val="006D24CC"/>
    <w:rsid w:val="006D5516"/>
    <w:rsid w:val="006E07EE"/>
    <w:rsid w:val="006E0A00"/>
    <w:rsid w:val="006E218B"/>
    <w:rsid w:val="006E3BEF"/>
    <w:rsid w:val="006F6555"/>
    <w:rsid w:val="00700512"/>
    <w:rsid w:val="00710F45"/>
    <w:rsid w:val="00720652"/>
    <w:rsid w:val="00736DC2"/>
    <w:rsid w:val="00740F3F"/>
    <w:rsid w:val="007452D8"/>
    <w:rsid w:val="00750375"/>
    <w:rsid w:val="00755B25"/>
    <w:rsid w:val="00757548"/>
    <w:rsid w:val="00764ED4"/>
    <w:rsid w:val="007727DE"/>
    <w:rsid w:val="00781523"/>
    <w:rsid w:val="00785AC3"/>
    <w:rsid w:val="007903D5"/>
    <w:rsid w:val="007A148C"/>
    <w:rsid w:val="007A1D86"/>
    <w:rsid w:val="007A34F6"/>
    <w:rsid w:val="007A432F"/>
    <w:rsid w:val="007A605F"/>
    <w:rsid w:val="007B295F"/>
    <w:rsid w:val="007C2355"/>
    <w:rsid w:val="007C6354"/>
    <w:rsid w:val="007E662A"/>
    <w:rsid w:val="007F0E62"/>
    <w:rsid w:val="007F466D"/>
    <w:rsid w:val="0080643A"/>
    <w:rsid w:val="00811A0B"/>
    <w:rsid w:val="008225FE"/>
    <w:rsid w:val="00823852"/>
    <w:rsid w:val="008242CC"/>
    <w:rsid w:val="0083194A"/>
    <w:rsid w:val="00851372"/>
    <w:rsid w:val="008516FC"/>
    <w:rsid w:val="00855430"/>
    <w:rsid w:val="0085566B"/>
    <w:rsid w:val="00856524"/>
    <w:rsid w:val="008629FD"/>
    <w:rsid w:val="00871247"/>
    <w:rsid w:val="0087573C"/>
    <w:rsid w:val="008776DA"/>
    <w:rsid w:val="00881A36"/>
    <w:rsid w:val="00895339"/>
    <w:rsid w:val="00896D71"/>
    <w:rsid w:val="008B1A21"/>
    <w:rsid w:val="008B366C"/>
    <w:rsid w:val="008C3E09"/>
    <w:rsid w:val="008D0CD5"/>
    <w:rsid w:val="008D3CB5"/>
    <w:rsid w:val="008D42FF"/>
    <w:rsid w:val="008D73B8"/>
    <w:rsid w:val="00903CAB"/>
    <w:rsid w:val="00904ADF"/>
    <w:rsid w:val="00905022"/>
    <w:rsid w:val="00925324"/>
    <w:rsid w:val="009271AD"/>
    <w:rsid w:val="00931A1F"/>
    <w:rsid w:val="00935357"/>
    <w:rsid w:val="00940A9C"/>
    <w:rsid w:val="00947004"/>
    <w:rsid w:val="00947BB7"/>
    <w:rsid w:val="00961A6F"/>
    <w:rsid w:val="00963934"/>
    <w:rsid w:val="009859D2"/>
    <w:rsid w:val="009864B5"/>
    <w:rsid w:val="00992BBC"/>
    <w:rsid w:val="00997672"/>
    <w:rsid w:val="00997A4C"/>
    <w:rsid w:val="009A77C3"/>
    <w:rsid w:val="009B2AD1"/>
    <w:rsid w:val="009C144E"/>
    <w:rsid w:val="009C5E51"/>
    <w:rsid w:val="009C7CA4"/>
    <w:rsid w:val="009C7CB5"/>
    <w:rsid w:val="009D2726"/>
    <w:rsid w:val="009D4F92"/>
    <w:rsid w:val="009D53F3"/>
    <w:rsid w:val="009E01C4"/>
    <w:rsid w:val="009E373D"/>
    <w:rsid w:val="009E522E"/>
    <w:rsid w:val="009F1467"/>
    <w:rsid w:val="009F1FFC"/>
    <w:rsid w:val="009F4AF1"/>
    <w:rsid w:val="00A01ABC"/>
    <w:rsid w:val="00A127F2"/>
    <w:rsid w:val="00A12D36"/>
    <w:rsid w:val="00A15D5A"/>
    <w:rsid w:val="00A24291"/>
    <w:rsid w:val="00A3496F"/>
    <w:rsid w:val="00A40B6F"/>
    <w:rsid w:val="00A430F3"/>
    <w:rsid w:val="00A43CC8"/>
    <w:rsid w:val="00A52B41"/>
    <w:rsid w:val="00A66F6B"/>
    <w:rsid w:val="00A7014A"/>
    <w:rsid w:val="00A76674"/>
    <w:rsid w:val="00A92EB5"/>
    <w:rsid w:val="00A96EE4"/>
    <w:rsid w:val="00AA469B"/>
    <w:rsid w:val="00AA58A2"/>
    <w:rsid w:val="00AA5BFC"/>
    <w:rsid w:val="00AB0999"/>
    <w:rsid w:val="00AB2AC3"/>
    <w:rsid w:val="00AB3DAE"/>
    <w:rsid w:val="00AB5075"/>
    <w:rsid w:val="00AC22B8"/>
    <w:rsid w:val="00AD497C"/>
    <w:rsid w:val="00AD769A"/>
    <w:rsid w:val="00AE06A1"/>
    <w:rsid w:val="00AF2BBB"/>
    <w:rsid w:val="00AF44FB"/>
    <w:rsid w:val="00AF638F"/>
    <w:rsid w:val="00B02A69"/>
    <w:rsid w:val="00B10378"/>
    <w:rsid w:val="00B17461"/>
    <w:rsid w:val="00B41CCE"/>
    <w:rsid w:val="00B45DEA"/>
    <w:rsid w:val="00B5002C"/>
    <w:rsid w:val="00B56334"/>
    <w:rsid w:val="00B5674E"/>
    <w:rsid w:val="00B6158C"/>
    <w:rsid w:val="00B67357"/>
    <w:rsid w:val="00B74978"/>
    <w:rsid w:val="00BA3C10"/>
    <w:rsid w:val="00BB1B1D"/>
    <w:rsid w:val="00BB3361"/>
    <w:rsid w:val="00BC0511"/>
    <w:rsid w:val="00BC0F9E"/>
    <w:rsid w:val="00BD3EDA"/>
    <w:rsid w:val="00BF6D93"/>
    <w:rsid w:val="00C010B9"/>
    <w:rsid w:val="00C07B46"/>
    <w:rsid w:val="00C07E3E"/>
    <w:rsid w:val="00C12C08"/>
    <w:rsid w:val="00C142CF"/>
    <w:rsid w:val="00C1738D"/>
    <w:rsid w:val="00C1779B"/>
    <w:rsid w:val="00C204E1"/>
    <w:rsid w:val="00C351CF"/>
    <w:rsid w:val="00C3558A"/>
    <w:rsid w:val="00C35851"/>
    <w:rsid w:val="00C364B2"/>
    <w:rsid w:val="00C47CC9"/>
    <w:rsid w:val="00C53146"/>
    <w:rsid w:val="00C613AB"/>
    <w:rsid w:val="00C70877"/>
    <w:rsid w:val="00C72C9B"/>
    <w:rsid w:val="00C85ADF"/>
    <w:rsid w:val="00CA1F09"/>
    <w:rsid w:val="00CA2550"/>
    <w:rsid w:val="00CA5654"/>
    <w:rsid w:val="00CC0E9D"/>
    <w:rsid w:val="00CC2B2A"/>
    <w:rsid w:val="00CC3693"/>
    <w:rsid w:val="00CE0AE7"/>
    <w:rsid w:val="00CF395C"/>
    <w:rsid w:val="00D03BBF"/>
    <w:rsid w:val="00D115A9"/>
    <w:rsid w:val="00D15237"/>
    <w:rsid w:val="00D2400A"/>
    <w:rsid w:val="00D3313A"/>
    <w:rsid w:val="00D379CE"/>
    <w:rsid w:val="00D52B31"/>
    <w:rsid w:val="00D610EE"/>
    <w:rsid w:val="00D61771"/>
    <w:rsid w:val="00D61C37"/>
    <w:rsid w:val="00D67EB6"/>
    <w:rsid w:val="00D826EB"/>
    <w:rsid w:val="00D82BC0"/>
    <w:rsid w:val="00D8764C"/>
    <w:rsid w:val="00D9525F"/>
    <w:rsid w:val="00D95579"/>
    <w:rsid w:val="00DA3724"/>
    <w:rsid w:val="00DA3972"/>
    <w:rsid w:val="00DA6AB0"/>
    <w:rsid w:val="00DC00F9"/>
    <w:rsid w:val="00DD0F94"/>
    <w:rsid w:val="00DD76F9"/>
    <w:rsid w:val="00DE0CDE"/>
    <w:rsid w:val="00DF3017"/>
    <w:rsid w:val="00DF5A2E"/>
    <w:rsid w:val="00DF695F"/>
    <w:rsid w:val="00DF6F96"/>
    <w:rsid w:val="00E07FA5"/>
    <w:rsid w:val="00E14C13"/>
    <w:rsid w:val="00E17A54"/>
    <w:rsid w:val="00E274F5"/>
    <w:rsid w:val="00E33CDD"/>
    <w:rsid w:val="00E36BDA"/>
    <w:rsid w:val="00E457D9"/>
    <w:rsid w:val="00E55855"/>
    <w:rsid w:val="00E74613"/>
    <w:rsid w:val="00E84DB9"/>
    <w:rsid w:val="00E94CC6"/>
    <w:rsid w:val="00EA0C97"/>
    <w:rsid w:val="00EB1C3C"/>
    <w:rsid w:val="00EB30B8"/>
    <w:rsid w:val="00EC04D9"/>
    <w:rsid w:val="00EC3147"/>
    <w:rsid w:val="00EC4C1B"/>
    <w:rsid w:val="00ED4174"/>
    <w:rsid w:val="00EF0EB9"/>
    <w:rsid w:val="00EF7E58"/>
    <w:rsid w:val="00F26943"/>
    <w:rsid w:val="00F45C65"/>
    <w:rsid w:val="00F52494"/>
    <w:rsid w:val="00F55841"/>
    <w:rsid w:val="00F61C1B"/>
    <w:rsid w:val="00F67EB7"/>
    <w:rsid w:val="00F741DB"/>
    <w:rsid w:val="00F76929"/>
    <w:rsid w:val="00F83E33"/>
    <w:rsid w:val="00F9156E"/>
    <w:rsid w:val="00F91D3C"/>
    <w:rsid w:val="00F92F49"/>
    <w:rsid w:val="00F93D80"/>
    <w:rsid w:val="00F942CB"/>
    <w:rsid w:val="00F966EE"/>
    <w:rsid w:val="00F97F8C"/>
    <w:rsid w:val="00FA33E2"/>
    <w:rsid w:val="00FB5FA3"/>
    <w:rsid w:val="00FC6633"/>
    <w:rsid w:val="00FC668E"/>
    <w:rsid w:val="00FE3859"/>
    <w:rsid w:val="00FE3B1F"/>
    <w:rsid w:val="00FE4979"/>
    <w:rsid w:val="00FF0ED1"/>
    <w:rsid w:val="00FF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D5D14E6"/>
  <w15:docId w15:val="{24F077F1-D00C-4BDC-9833-319F5ADF9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2B8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2D9"/>
    <w:pPr>
      <w:keepNext/>
      <w:keepLines/>
      <w:numPr>
        <w:numId w:val="2"/>
      </w:numPr>
      <w:spacing w:before="240" w:after="0"/>
      <w:ind w:left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A2E"/>
    <w:pPr>
      <w:keepNext/>
      <w:keepLines/>
      <w:numPr>
        <w:ilvl w:val="1"/>
        <w:numId w:val="2"/>
      </w:numPr>
      <w:spacing w:before="120" w:after="120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2B8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C0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C0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C0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C0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C0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C0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C0F"/>
  </w:style>
  <w:style w:type="paragraph" w:styleId="Footer">
    <w:name w:val="footer"/>
    <w:basedOn w:val="Normal"/>
    <w:link w:val="FooterChar"/>
    <w:uiPriority w:val="99"/>
    <w:unhideWhenUsed/>
    <w:rsid w:val="00372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C0F"/>
  </w:style>
  <w:style w:type="character" w:customStyle="1" w:styleId="Heading1Char">
    <w:name w:val="Heading 1 Char"/>
    <w:basedOn w:val="DefaultParagraphFont"/>
    <w:link w:val="Heading1"/>
    <w:uiPriority w:val="9"/>
    <w:rsid w:val="006862D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5A2E"/>
    <w:rPr>
      <w:rFonts w:asciiTheme="majorBidi" w:eastAsiaTheme="majorEastAsia" w:hAnsiTheme="majorBid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2B8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C0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C0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C0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C0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C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C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72C0F"/>
    <w:pPr>
      <w:ind w:left="720"/>
      <w:contextualSpacing/>
    </w:pPr>
  </w:style>
  <w:style w:type="character" w:customStyle="1" w:styleId="searchhighlight">
    <w:name w:val="searchhighlight"/>
    <w:basedOn w:val="DefaultParagraphFont"/>
    <w:rsid w:val="00372C0F"/>
  </w:style>
  <w:style w:type="paragraph" w:customStyle="1" w:styleId="epubparanoind">
    <w:name w:val="epub__para_no_ind"/>
    <w:basedOn w:val="Normal"/>
    <w:rsid w:val="00372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A77C3"/>
    <w:pPr>
      <w:spacing w:after="200" w:line="240" w:lineRule="auto"/>
    </w:pPr>
    <w:rPr>
      <w:iCs/>
      <w:sz w:val="20"/>
      <w:szCs w:val="18"/>
    </w:rPr>
  </w:style>
  <w:style w:type="paragraph" w:styleId="NormalWeb">
    <w:name w:val="Normal (Web)"/>
    <w:basedOn w:val="Normal"/>
    <w:uiPriority w:val="99"/>
    <w:unhideWhenUsed/>
    <w:rsid w:val="00AC2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Default">
    <w:name w:val="Default"/>
    <w:rsid w:val="00AC2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rmaltextrun">
    <w:name w:val="normaltextrun"/>
    <w:basedOn w:val="DefaultParagraphFont"/>
    <w:rsid w:val="00064C32"/>
  </w:style>
  <w:style w:type="paragraph" w:styleId="NoSpacing">
    <w:name w:val="No Spacing"/>
    <w:link w:val="NoSpacingChar"/>
    <w:uiPriority w:val="1"/>
    <w:qFormat/>
    <w:rsid w:val="00064C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64C32"/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064C32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064C32"/>
    <w:pPr>
      <w:spacing w:after="1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064C3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64C3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D7AB2"/>
    <w:pPr>
      <w:spacing w:before="120" w:after="120" w:line="240" w:lineRule="auto"/>
    </w:pPr>
  </w:style>
  <w:style w:type="table" w:styleId="TableGrid">
    <w:name w:val="Table Grid"/>
    <w:basedOn w:val="TableNormal"/>
    <w:uiPriority w:val="39"/>
    <w:rsid w:val="005E1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4A42CB"/>
  </w:style>
  <w:style w:type="character" w:customStyle="1" w:styleId="mo">
    <w:name w:val="mo"/>
    <w:basedOn w:val="DefaultParagraphFont"/>
    <w:rsid w:val="004A42CB"/>
  </w:style>
  <w:style w:type="character" w:customStyle="1" w:styleId="mn">
    <w:name w:val="mn"/>
    <w:basedOn w:val="DefaultParagraphFont"/>
    <w:rsid w:val="004A42CB"/>
  </w:style>
  <w:style w:type="paragraph" w:customStyle="1" w:styleId="Table">
    <w:name w:val="Table"/>
    <w:basedOn w:val="Normal"/>
    <w:rsid w:val="001F2748"/>
    <w:pPr>
      <w:spacing w:after="0" w:line="220" w:lineRule="exact"/>
    </w:pPr>
    <w:rPr>
      <w:rFonts w:ascii="Times New Roman" w:eastAsia="Times New Roman" w:hAnsi="Times New Roman" w:cs="Times New Roman"/>
      <w:sz w:val="18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274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2748"/>
    <w:rPr>
      <w:rFonts w:asciiTheme="majorBidi" w:hAnsiTheme="maj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2748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B17461"/>
  </w:style>
  <w:style w:type="paragraph" w:styleId="BalloonText">
    <w:name w:val="Balloon Text"/>
    <w:basedOn w:val="Normal"/>
    <w:link w:val="BalloonTextChar"/>
    <w:uiPriority w:val="99"/>
    <w:semiHidden/>
    <w:unhideWhenUsed/>
    <w:rsid w:val="002767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9B"/>
    <w:rPr>
      <w:rFonts w:ascii="Segoe UI" w:hAnsi="Segoe UI" w:cs="Segoe UI"/>
      <w:sz w:val="18"/>
      <w:szCs w:val="18"/>
    </w:rPr>
  </w:style>
  <w:style w:type="paragraph" w:customStyle="1" w:styleId="BodyFirst">
    <w:name w:val="Body First"/>
    <w:basedOn w:val="Normal"/>
    <w:next w:val="BodyText"/>
    <w:link w:val="BodyFirstChar"/>
    <w:rsid w:val="00313610"/>
    <w:pPr>
      <w:spacing w:after="120" w:line="360" w:lineRule="auto"/>
    </w:pPr>
    <w:rPr>
      <w:rFonts w:ascii="Times" w:eastAsia="Times New Roman" w:hAnsi="Times" w:cs="Times New Roman"/>
      <w:kern w:val="22"/>
      <w:sz w:val="22"/>
      <w:szCs w:val="20"/>
      <w:lang w:val="en-GB" w:eastAsia="en-GB"/>
    </w:rPr>
  </w:style>
  <w:style w:type="paragraph" w:customStyle="1" w:styleId="Unnumbered1">
    <w:name w:val="Unnumbered 1"/>
    <w:basedOn w:val="Heading1"/>
    <w:next w:val="BodyFirst"/>
    <w:rsid w:val="00313610"/>
    <w:pPr>
      <w:keepLines w:val="0"/>
      <w:pageBreakBefore/>
      <w:numPr>
        <w:numId w:val="0"/>
      </w:numPr>
      <w:spacing w:after="180" w:line="360" w:lineRule="auto"/>
    </w:pPr>
    <w:rPr>
      <w:rFonts w:eastAsia="Times New Roman" w:cs="Times New Roman"/>
      <w:kern w:val="28"/>
      <w:szCs w:val="20"/>
      <w:lang w:val="en-GB" w:eastAsia="en-GB"/>
    </w:rPr>
  </w:style>
  <w:style w:type="character" w:customStyle="1" w:styleId="BodyFirstChar">
    <w:name w:val="Body First Char"/>
    <w:link w:val="BodyFirst"/>
    <w:locked/>
    <w:rsid w:val="00313610"/>
    <w:rPr>
      <w:rFonts w:ascii="Times" w:eastAsia="Times New Roman" w:hAnsi="Times" w:cs="Times New Roman"/>
      <w:kern w:val="22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31361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13610"/>
    <w:rPr>
      <w:rFonts w:asciiTheme="majorBidi" w:hAnsiTheme="majorBidi"/>
      <w:sz w:val="24"/>
    </w:rPr>
  </w:style>
  <w:style w:type="paragraph" w:styleId="Title">
    <w:name w:val="Title"/>
    <w:basedOn w:val="Normal"/>
    <w:link w:val="TitleChar"/>
    <w:qFormat/>
    <w:rsid w:val="00313610"/>
    <w:pPr>
      <w:tabs>
        <w:tab w:val="center" w:pos="4153"/>
        <w:tab w:val="left" w:pos="6324"/>
      </w:tabs>
      <w:spacing w:before="480" w:after="480" w:line="360" w:lineRule="auto"/>
      <w:jc w:val="center"/>
      <w:outlineLvl w:val="0"/>
    </w:pPr>
    <w:rPr>
      <w:rFonts w:ascii="Times" w:eastAsia="Times New Roman" w:hAnsi="Times" w:cs="Times New Roman"/>
      <w:b/>
      <w:kern w:val="28"/>
      <w:sz w:val="36"/>
      <w:szCs w:val="20"/>
      <w:lang w:val="en-GB" w:eastAsia="en-GB"/>
    </w:rPr>
  </w:style>
  <w:style w:type="character" w:customStyle="1" w:styleId="TitleChar">
    <w:name w:val="Title Char"/>
    <w:basedOn w:val="DefaultParagraphFont"/>
    <w:link w:val="Title"/>
    <w:rsid w:val="00313610"/>
    <w:rPr>
      <w:rFonts w:ascii="Times" w:eastAsia="Times New Roman" w:hAnsi="Times" w:cs="Times New Roman"/>
      <w:b/>
      <w:kern w:val="28"/>
      <w:sz w:val="36"/>
      <w:szCs w:val="20"/>
      <w:lang w:val="en-GB" w:eastAsia="en-GB"/>
    </w:rPr>
  </w:style>
  <w:style w:type="paragraph" w:styleId="ListBullet">
    <w:name w:val="List Bullet"/>
    <w:basedOn w:val="Normal"/>
    <w:autoRedefine/>
    <w:semiHidden/>
    <w:unhideWhenUsed/>
    <w:rsid w:val="00740F3F"/>
    <w:pPr>
      <w:tabs>
        <w:tab w:val="left" w:pos="709"/>
      </w:tabs>
      <w:spacing w:before="120" w:after="0" w:line="360" w:lineRule="auto"/>
    </w:pPr>
    <w:rPr>
      <w:rFonts w:ascii="Times" w:eastAsia="Times New Roman" w:hAnsi="Times" w:cs="Times New Roman"/>
      <w:kern w:val="22"/>
      <w:sz w:val="22"/>
      <w:szCs w:val="20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2C7DCF"/>
    <w:rPr>
      <w:color w:val="808080"/>
    </w:rPr>
  </w:style>
  <w:style w:type="table" w:customStyle="1" w:styleId="GridTable1Light1">
    <w:name w:val="Grid Table 1 Light1"/>
    <w:basedOn w:val="TableNormal"/>
    <w:uiPriority w:val="46"/>
    <w:rsid w:val="00C07B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E4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49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4979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4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4979"/>
    <w:rPr>
      <w:rFonts w:asciiTheme="majorBidi" w:hAnsiTheme="majorBid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bue.edu.eg/mod/resource/view.php?id=339343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bue.edu.eg/mod/resource/view.php?id=33934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hadeer.mobasher\Desktop\MSc_Final-Thesis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DBB9FF8C9B4E7DA3FE863532309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5CAD8C-9103-431C-85E9-09C40D824995}"/>
      </w:docPartPr>
      <w:docPartBody>
        <w:p w:rsidR="00167C0A" w:rsidRDefault="005C6115">
          <w:pPr>
            <w:pStyle w:val="06DBB9FF8C9B4E7DA3FE863532309045"/>
          </w:pPr>
          <w:r w:rsidRPr="003B618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77D51165D544A21A8E86419F0DDB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128F9F-B914-43B1-B33A-BEDB210EDC38}"/>
      </w:docPartPr>
      <w:docPartBody>
        <w:p w:rsidR="00167C0A" w:rsidRDefault="005C6115">
          <w:pPr>
            <w:pStyle w:val="A77D51165D544A21A8E86419F0DDB231"/>
          </w:pPr>
          <w:r w:rsidRPr="004B0D3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6115"/>
    <w:rsid w:val="00060C21"/>
    <w:rsid w:val="0009251D"/>
    <w:rsid w:val="00167C0A"/>
    <w:rsid w:val="001B57A1"/>
    <w:rsid w:val="00453BCF"/>
    <w:rsid w:val="005C6115"/>
    <w:rsid w:val="00631C2F"/>
    <w:rsid w:val="0065422D"/>
    <w:rsid w:val="00720987"/>
    <w:rsid w:val="00727700"/>
    <w:rsid w:val="007F61B9"/>
    <w:rsid w:val="0098237F"/>
    <w:rsid w:val="00986214"/>
    <w:rsid w:val="00A163CD"/>
    <w:rsid w:val="00A7526E"/>
    <w:rsid w:val="00B43130"/>
    <w:rsid w:val="00C90478"/>
    <w:rsid w:val="00D44583"/>
    <w:rsid w:val="00D62ADB"/>
    <w:rsid w:val="00DB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6DBB9FF8C9B4E7DA3FE863532309045">
    <w:name w:val="06DBB9FF8C9B4E7DA3FE863532309045"/>
  </w:style>
  <w:style w:type="paragraph" w:customStyle="1" w:styleId="A77D51165D544A21A8E86419F0DDB231">
    <w:name w:val="A77D51165D544A21A8E86419F0DDB2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Zha10</b:Tag>
    <b:SourceType>ConferenceProceedings</b:SourceType>
    <b:Guid>{979BB7E1-5D95-4127-A426-C05EA6BAC7F1}</b:Guid>
    <b:Title>Cloud Computing Research and Development Trend</b:Title>
    <b:Year>2010</b:Year>
    <b:City>Sanya, Hainan, China</b:City>
    <b:ConferenceName>2nd International Conference on Future Networks</b:ConferenceName>
    <b:Author>
      <b:Author>
        <b:NameList>
          <b:Person>
            <b:Last>Zhang</b:Last>
            <b:First>S.</b:First>
          </b:Person>
          <b:Person>
            <b:Last>Zhang</b:Last>
            <b:First>S.</b:First>
          </b:Person>
          <b:Person>
            <b:Last>Chen</b:Last>
            <b:First>X.</b:First>
          </b:Person>
          <b:Person>
            <b:Last>Huo</b:Last>
            <b:First>X.</b:First>
          </b:Person>
        </b:NameList>
      </b:Author>
    </b:Author>
    <b:RefOrder>1</b:RefOrder>
  </b:Source>
  <b:Source>
    <b:Tag>Ghi10</b:Tag>
    <b:SourceType>DocumentFromInternetSite</b:SourceType>
    <b:Guid>{CD64F4F0-030D-460C-81CE-DD18046B498F}</b:Guid>
    <b:Title>Gartner: Private cloud computing plans from conference polls. MSDN Blogs</b:Title>
    <b:Year>2010</b:Year>
    <b:Month>June</b:Month>
    <b:Day>27</b:Day>
    <b:YearAccessed>2013</b:YearAccessed>
    <b:MonthAccessed>9</b:MonthAccessed>
    <b:URL>http://blogs.msdn.com/b/architectsrule/archive/2010/05/07/gartner-private-cloud-computing-plans-from-conference-polls.aspx</b:URL>
    <b:Author>
      <b:Author>
        <b:NameList>
          <b:Person>
            <b:Last>Ghinste</b:Last>
            <b:First>B.</b:First>
          </b:Person>
        </b:NameList>
      </b:Author>
    </b:Author>
    <b:RefOrder>2</b:RefOrder>
  </b:Source>
  <b:Source>
    <b:Tag>Avi10</b:Tag>
    <b:SourceType>ConferenceProceedings</b:SourceType>
    <b:Guid>{D7212F7D-80B6-417C-8A37-4D95B0CB0C08}</b:Guid>
    <b:Title>Determinating Timing Channels in Compute Clouds.</b:Title>
    <b:Year>2010</b:Year>
    <b:ConferenceName>Proceedings of the 2010 ACM Workshop on Cloud Computing Security Workshop</b:ConferenceName>
    <b:City>Chicago, Illinois, USA</b:City>
    <b:Author>
      <b:Author>
        <b:NameList>
          <b:Person>
            <b:Last>Aviram</b:Last>
            <b:First>A.</b:First>
          </b:Person>
          <b:Person>
            <b:Last>Hu</b:Last>
            <b:First>S.</b:First>
          </b:Person>
          <b:Person>
            <b:Last>Ford</b:Last>
            <b:First>B.</b:First>
          </b:Person>
          <b:Person>
            <b:Last>Gummadi</b:Last>
            <b:First>R.</b:First>
          </b:Person>
        </b:NameList>
      </b:Author>
    </b:Author>
    <b:RefOrder>3</b:RefOrder>
  </b:Source>
  <b:Source>
    <b:Tag>Bru09</b:Tag>
    <b:SourceType>Report</b:SourceType>
    <b:Guid>{585D3437-B6F7-4B65-8B4E-84485D77EFAB}</b:Guid>
    <b:Title>Security Guidance for Critical Areas of Focus in Cloud Computing V 2.1</b:Title>
    <b:Year>2009</b:Year>
    <b:Publisher>Cloud Security Alliance</b:Publisher>
    <b:Author>
      <b:Author>
        <b:NameList>
          <b:Person>
            <b:Last>Brunette</b:Last>
            <b:First>G.</b:First>
          </b:Person>
          <b:Person>
            <b:Last>Mogull</b:Last>
            <b:First>R.</b:First>
          </b:Person>
        </b:NameList>
      </b:Author>
    </b:Author>
    <b:RefOrder>4</b:RefOrder>
  </b:Source>
  <b:Source xmlns:b="http://schemas.openxmlformats.org/officeDocument/2006/bibliography">
    <b:Tag>PC52</b:Tag>
    <b:SourceType>Report</b:SourceType>
    <b:Guid>{3DCDA277-B4FA-49EC-A7B1-FF80BBBAD633}</b:Guid>
    <b:Title>Cloud Computing Benefits, Risks and Recommendations For Information Security</b:Title>
    <b:Year>2009</b:Year>
    <b:Publisher>European Network and Information Security Agency (ENISA)</b:Publisher>
    <b:Author>
      <b:Author>
        <b:NameList>
          <b:Person>
            <b:Last>Cattedu</b:Last>
            <b:First>D.</b:First>
          </b:Person>
          <b:Person>
            <b:Last>Hogben</b:Last>
            <b:First>G.</b:First>
          </b:Person>
        </b:NameList>
      </b:Author>
    </b:Author>
    <b:RefOrder>5</b:RefOrder>
  </b:Source>
  <b:Source>
    <b:Tag>DS4</b:Tag>
    <b:SourceType>JournalArticle</b:SourceType>
    <b:Guid>{84BCFE58-ED88-4557-9BC7-EBCAC9520A39}</b:Guid>
    <b:Title>Enhance data security of private cloud using encryption scheme with RBAC</b:Title>
    <b:Year>2014</b:Year>
    <b:Pages>7330 - 7337</b:Pages>
    <b:JournalName>International Journal of Advanced Research in Computer and Communication Engineering</b:JournalName>
    <b:Volume>3</b:Volume>
    <b:Issue>6</b:Issue>
    <b:Author>
      <b:Author>
        <b:NameList>
          <b:Person>
            <b:Last>Rani</b:Last>
            <b:First>Dimpi</b:First>
          </b:Person>
          <b:Person>
            <b:Last>Ranjan</b:Last>
            <b:First>Rajiv</b:First>
            <b:Middle>Kumar</b:Middle>
          </b:Person>
        </b:NameList>
      </b:Author>
    </b:Author>
    <b:RefOrder>6</b:RefOrder>
  </b:Source>
  <b:Source>
    <b:Tag>DS6</b:Tag>
    <b:SourceType>JournalArticle</b:SourceType>
    <b:Guid>{D09DDB6F-6D5E-499D-AF93-77088E12D3E9}</b:Guid>
    <b:Title>A  Survey on Data Integrity of Cloud Storage in Cloud Computing</b:Title>
    <b:Year>2014</b:Year>
    <b:JournalName>International Journal of Advance Foundation and Research in Computer</b:JournalName>
    <b:Pages>58-65</b:Pages>
    <b:Volume>1</b:Volume>
    <b:Issue>2</b:Issue>
    <b:Author>
      <b:Author>
        <b:NameList>
          <b:Person>
            <b:Last>Itkar</b:Last>
            <b:First>S.</b:First>
          </b:Person>
          <b:Person>
            <b:Last>Raut</b:Last>
            <b:First>V.</b:First>
          </b:Person>
        </b:NameList>
      </b:Author>
    </b:Author>
    <b:RefOrder>7</b:RefOrder>
  </b:Source>
  <b:Source>
    <b:Tag>BB1</b:Tag>
    <b:SourceType>ConferenceProceedings</b:SourceType>
    <b:Guid>{FB8E6A13-F867-4F18-9FFB-936D16B02696}</b:Guid>
    <b:Title>A Modified Cloud-Based Cryptographic Agent for Cloud Data Integrity</b:Title>
    <b:Year>2016</b:Year>
    <b:Author>
      <b:Author>
        <b:NameList>
          <b:Person>
            <b:Last>Hathout</b:Last>
            <b:First>B.</b:First>
          </b:Person>
          <b:Person>
            <b:Last>Ghoniemy</b:Last>
            <b:First>S.</b:First>
          </b:Person>
          <b:Person>
            <b:Last>Ibrahim</b:Last>
            <b:First>O.</b:First>
          </b:Person>
        </b:NameList>
      </b:Author>
    </b:Author>
    <b:ConferenceName>1st BUE Annual Conference and Exhibition</b:ConferenceName>
    <b:City>Cairo, Egypt</b:City>
    <b:RefOrder>8</b:RefOrder>
  </b:Source>
  <b:Source>
    <b:Tag>DS32</b:Tag>
    <b:SourceType>ElectronicSource</b:SourceType>
    <b:Guid>{F7753356-0FA9-413F-817E-322C30599F93}</b:Guid>
    <b:Title>Privacy in the Clouds: Risks to Privacy and Confidentiality from Cloud Computing</b:Title>
    <b:Year>2009</b:Year>
    <b:Publisher>World Privacy Forum</b:Publisher>
    <b:Author>
      <b:Author>
        <b:NameList>
          <b:Person>
            <b:Last>Gellman</b:Last>
            <b:First>R.</b:First>
          </b:Person>
        </b:NameList>
      </b:Author>
    </b:Author>
    <b:RefOrder>9</b:RefOrder>
  </b:Source>
  <b:Source>
    <b:Tag>Jue07</b:Tag>
    <b:SourceType>ConferenceProceedings</b:SourceType>
    <b:Guid>{C69B74EF-9B82-4D75-A531-3B1B375AC447}</b:Guid>
    <b:Title>PORs: Proofs of Retrievability for Large Files</b:Title>
    <b:Year>2007</b:Year>
    <b:Author>
      <b:Author>
        <b:NameList>
          <b:Person>
            <b:Last>Juels</b:Last>
            <b:First>A.</b:First>
          </b:Person>
          <b:Person>
            <b:Last>Kaliski Jr</b:Last>
            <b:First>B.</b:First>
          </b:Person>
        </b:NameList>
      </b:Author>
    </b:Author>
    <b:City>New York, NY, USA</b:City>
    <b:ConferenceName>14th ACM Conference on Computer and Communications Security</b:ConferenceName>
    <b:RefOrder>10</b:RefOrder>
  </b:Source>
  <b:Source>
    <b:Tag>GC2</b:Tag>
    <b:SourceType>Report</b:SourceType>
    <b:Guid>{BFD4A57C-54E3-465A-BC51-E563632CC4CA}</b:Guid>
    <b:Title>Introduction to Cloud Computing</b:Title>
    <b:Year>2010</b:Year>
    <b:City>Montreal, Quebec</b:City>
    <b:Publisher>Dialogic Corporation</b:Publisher>
    <b:Author>
      <b:Author>
        <b:NameList>
          <b:Person>
            <b:Last>Corporation</b:Last>
            <b:First>Dialogic</b:First>
          </b:Person>
        </b:NameList>
      </b:Author>
    </b:Author>
    <b:RefOrder>11</b:RefOrder>
  </b:Source>
  <b:Source>
    <b:Tag>GC1</b:Tag>
    <b:SourceType>BookSection</b:SourceType>
    <b:Guid>{BC066A4F-BA0E-4B0A-A82A-0578AEC05247}</b:Guid>
    <b:Title>Cloud Computing Basics</b:Title>
    <b:BookTitle>Cloud Computing: A Practical Approach</b:BookTitle>
    <b:Year>2010</b:Year>
    <b:Pages>3-22</b:Pages>
    <b:Publisher>McGraw Hill</b:Publisher>
    <b:Author>
      <b:Author>
        <b:NameList>
          <b:Person>
            <b:Last>Velte</b:Last>
            <b:First>A.</b:First>
          </b:Person>
          <b:Person>
            <b:Last>Velte</b:Last>
            <b:First>T.</b:First>
          </b:Person>
          <b:Person>
            <b:Last>Elsenpeter</b:Last>
            <b:First>R.</b:First>
          </b:Person>
        </b:NameList>
      </b:Author>
    </b:Author>
    <b:RefOrder>12</b:RefOrder>
  </b:Source>
  <b:Source>
    <b:Tag>GC3</b:Tag>
    <b:SourceType>Report</b:SourceType>
    <b:Guid>{E6B0E00D-1AB8-4D0F-862B-06FDC23382EA}</b:Guid>
    <b:Author>
      <b:Author>
        <b:NameList>
          <b:Person>
            <b:Last>Huth</b:Last>
            <b:First>A</b:First>
          </b:Person>
          <b:Person>
            <b:Last>Cebula</b:Last>
            <b:First>J</b:First>
          </b:Person>
        </b:NameList>
      </b:Author>
    </b:Author>
    <b:Title>The Basics of Cloud Computing</b:Title>
    <b:Year>2011</b:Year>
    <b:Publisher>Carnegie Mellon University</b:Publisher>
    <b:City>Pennsylvania</b:City>
    <b:RefOrder>13</b:RefOrder>
  </b:Source>
  <b:Source>
    <b:Tag>GC5</b:Tag>
    <b:SourceType>JournalArticle</b:SourceType>
    <b:Guid>{6DAB89AB-9B4E-4557-A194-2B7F7CA871CE}</b:Guid>
    <b:Title>Green Cloud Computing: Balancing Energy in Processing, Storage, and Transport</b:Title>
    <b:Year>2011</b:Year>
    <b:ConferenceName>Proceedings of the IEEE</b:ConferenceName>
    <b:Author>
      <b:Author>
        <b:NameList>
          <b:Person>
            <b:Last>Baliga</b:Last>
            <b:First>J</b:First>
          </b:Person>
          <b:Person>
            <b:Last>Ayre</b:Last>
            <b:First>R</b:First>
          </b:Person>
          <b:Person>
            <b:Last>Hinton</b:Last>
            <b:First>K,</b:First>
          </b:Person>
          <b:Person>
            <b:Last>Tucker</b:Last>
            <b:First>R</b:First>
          </b:Person>
        </b:NameList>
      </b:Author>
    </b:Author>
    <b:JournalName>Proceedings of the IEEE</b:JournalName>
    <b:Pages>149-167</b:Pages>
    <b:Volume>99</b:Volume>
    <b:Issue>1</b:Issue>
    <b:RefOrder>14</b:RefOrder>
  </b:Source>
  <b:Source>
    <b:Tag>GC9</b:Tag>
    <b:SourceType>JournalArticle</b:SourceType>
    <b:Guid>{3162B0F9-587E-4EB3-86D9-BE80834B066D}</b:Guid>
    <b:Author>
      <b:Author>
        <b:NameList>
          <b:Person>
            <b:Last>Arutyunov</b:Last>
            <b:First>V</b:First>
          </b:Person>
        </b:NameList>
      </b:Author>
    </b:Author>
    <b:Title>Cloud Computing: Its History of Development, Modern State, and Future Considerations</b:Title>
    <b:Year>2012</b:Year>
    <b:Pages>173-178</b:Pages>
    <b:JournalName>Scientific and Technical Information Processing</b:JournalName>
    <b:Volume>39</b:Volume>
    <b:Issue>3</b:Issue>
    <b:RefOrder>15</b:RefOrder>
  </b:Source>
  <b:Source>
    <b:Tag>PC5</b:Tag>
    <b:SourceType>JournalArticle</b:SourceType>
    <b:Guid>{2E2301AB-DAF4-4479-9B5D-559E9FEC8A1B}</b:Guid>
    <b:Title>Security Issues in Cloud Computing: The Potentials of Homomorphic Encryption</b:Title>
    <b:JournalName>Journal of Emerging Trends in Computing and Information Sciences</b:JournalName>
    <b:Year>2011</b:Year>
    <b:Pages>546-552</b:Pages>
    <b:Volume>2</b:Volume>
    <b:Issue>10</b:Issue>
    <b:Author>
      <b:Author>
        <b:NameList>
          <b:Person>
            <b:Last>Atayero</b:Last>
            <b:First>A.</b:First>
          </b:Person>
          <b:Person>
            <b:Last>Feyisetan</b:Last>
            <b:First>O.</b:First>
          </b:Person>
        </b:NameList>
      </b:Author>
    </b:Author>
    <b:RefOrder>16</b:RefOrder>
  </b:Source>
  <b:Source>
    <b:Tag>GC11</b:Tag>
    <b:SourceType>JournalArticle</b:SourceType>
    <b:Guid>{47E53FA5-4F40-4BA0-A792-9E72B662DB1B}</b:Guid>
    <b:Title>An Advanced Survey on Cloud Computing and State-of-the-art Research Issues</b:Title>
    <b:JournalName>International Journal of Computer Science Issues</b:JournalName>
    <b:Year>2012</b:Year>
    <b:Pages>201-207</b:Pages>
    <b:Volume>9</b:Volume>
    <b:Issue>1</b:Issue>
    <b:Author>
      <b:Author>
        <b:NameList>
          <b:Person>
            <b:Last>Mohiuddin</b:Last>
            <b:First>A.</b:First>
          </b:Person>
          <b:Person>
            <b:Last>Abu Sina</b:Last>
            <b:First>C.</b:First>
          </b:Person>
          <b:Person>
            <b:Last>Mustaq</b:Last>
            <b:First>A.</b:First>
          </b:Person>
          <b:Person>
            <b:Last>Mahmudul Hasan</b:Last>
            <b:First>R.</b:First>
          </b:Person>
        </b:NameList>
      </b:Author>
    </b:Author>
    <b:RefOrder>17</b:RefOrder>
  </b:Source>
  <b:Source>
    <b:Tag>PC17</b:Tag>
    <b:SourceType>ConferenceProceedings</b:SourceType>
    <b:Guid>{74A225B2-2EA6-460B-9BF0-A7C5AC5AA214}</b:Guid>
    <b:Title>Research Agenda in Cloud Technologies</b:Title>
    <b:Year>2010</b:Year>
    <b:Author>
      <b:Author>
        <b:NameList>
          <b:Person>
            <b:Last>Sriram</b:Last>
            <b:First>I.</b:First>
          </b:Person>
          <b:Person>
            <b:Last>Khajeh-Hosseini</b:Last>
            <b:First>A.</b:First>
          </b:Person>
        </b:NameList>
      </b:Author>
    </b:Author>
    <b:City>Indianapolis, IN, USA</b:City>
    <b:ConferenceName>1st ACM Symposium on Cloud Computing</b:ConferenceName>
    <b:RefOrder>18</b:RefOrder>
  </b:Source>
  <b:Source>
    <b:Tag>PC41</b:Tag>
    <b:SourceType>JournalArticle</b:SourceType>
    <b:Guid>{5C8C03D1-486D-4758-A73A-BC041D641748}</b:Guid>
    <b:Title>From Security to Assurance in the Cloud: A Survey</b:Title>
    <b:Year>2015</b:Year>
    <b:Publisher>ACM Computing Surveys</b:Publisher>
    <b:Author>
      <b:Author>
        <b:NameList>
          <b:Person>
            <b:Last>Ardagna</b:Last>
            <b:First>C.</b:First>
          </b:Person>
          <b:Person>
            <b:Last>Asal</b:Last>
            <b:First>R.</b:First>
          </b:Person>
          <b:Person>
            <b:Last>Damiani</b:Last>
            <b:First>E.</b:First>
          </b:Person>
          <b:Person>
            <b:Last>VU</b:Last>
            <b:First>Q.</b:First>
          </b:Person>
        </b:NameList>
      </b:Author>
    </b:Author>
    <b:City>New York, USA </b:City>
    <b:JournalName>ACM Computing Surveys</b:JournalName>
    <b:Pages>1-50</b:Pages>
    <b:Volume>48</b:Volume>
    <b:Issue>1</b:Issue>
    <b:RefOrder>19</b:RefOrder>
  </b:Source>
  <b:Source>
    <b:Tag>PC25</b:Tag>
    <b:SourceType>JournalArticle</b:SourceType>
    <b:Guid>{911DFFE6-7C46-455A-8CDF-5F1799A77023}</b:Guid>
    <b:Title>Secure Cloud Architecture</b:Title>
    <b:Year>2013</b:Year>
    <b:JournalName>Advanced Computing: An International Journal</b:JournalName>
    <b:Pages>9-22</b:Pages>
    <b:Volume>4</b:Volume>
    <b:Issue>1</b:Issue>
    <b:Author>
      <b:Author>
        <b:NameList>
          <b:Person>
            <b:Last>Munir</b:Last>
            <b:First>K.</b:First>
          </b:Person>
          <b:Person>
            <b:Last>Palaniappan</b:Last>
            <b:First>S.</b:First>
          </b:Person>
        </b:NameList>
      </b:Author>
    </b:Author>
    <b:RefOrder>20</b:RefOrder>
  </b:Source>
  <b:Source>
    <b:Tag>CPN</b:Tag>
    <b:SourceType>InternetSite</b:SourceType>
    <b:Guid>{F10AE3B8-E4C3-4ADA-9B09-BF9BD89A9776}</b:Guid>
    <b:Title>CPNI, Centervfor the Protection of National Infastructure</b:Title>
    <b:URL>www.cpni.gov.uk</b:URL>
    <b:RefOrder>21</b:RefOrder>
  </b:Source>
  <b:Source>
    <b:Tag>PC1</b:Tag>
    <b:SourceType>JournalArticle</b:SourceType>
    <b:Guid>{D6617E66-C880-459C-BFB6-40E0DF184367}</b:Guid>
    <b:Title>Cloud Computing: Different Approach &amp; Security Challenge</b:Title>
    <b:JournalName>International Journal of Soft Computing and Engineering</b:JournalName>
    <b:Year>2012</b:Year>
    <b:Pages>421-424</b:Pages>
    <b:Volume>2</b:Volume>
    <b:Issue>1</b:Issue>
    <b:Author>
      <b:Author>
        <b:NameList>
          <b:Person>
            <b:Last>Maneesha</b:Last>
            <b:First>S.</b:First>
          </b:Person>
          <b:Person>
            <b:Last>Himani</b:Last>
            <b:First>B.</b:First>
          </b:Person>
          <b:Person>
            <b:Last>Amit</b:Last>
            <b:First>S.</b:First>
          </b:Person>
        </b:NameList>
      </b:Author>
    </b:Author>
    <b:RefOrder>22</b:RefOrder>
  </b:Source>
  <b:Source>
    <b:Tag>PC19</b:Tag>
    <b:SourceType>JournalArticle</b:SourceType>
    <b:Guid>{A579CC73-D736-4E36-8A54-2B5E4474CD98}</b:Guid>
    <b:Title>An Overview of the Security Concernes in Enterprise Cloud Computing</b:Title>
    <b:JournalName>International Journal of Network Security &amp; Its Applications</b:JournalName>
    <b:Year>2011</b:Year>
    <b:Pages>30-45</b:Pages>
    <b:Volume>3</b:Volume>
    <b:Issue>1</b:Issue>
    <b:Author>
      <b:Author>
        <b:NameList>
          <b:Person>
            <b:Last>Bisong</b:Last>
            <b:First>A.</b:First>
          </b:Person>
          <b:Person>
            <b:Last>Rahmman</b:Last>
            <b:First>S.</b:First>
          </b:Person>
        </b:NameList>
      </b:Author>
    </b:Author>
    <b:RefOrder>23</b:RefOrder>
  </b:Source>
  <b:Source>
    <b:Tag>PC50</b:Tag>
    <b:SourceType>JournalArticle</b:SourceType>
    <b:Guid>{7036300D-30B6-4D36-AA44-190F11EFA620}</b:Guid>
    <b:Title>Security in cloud computing: Opportunities and challenges</b:Title>
    <b:Year>2015</b:Year>
    <b:JournalName>Information Sciences</b:JournalName>
    <b:Pages>357–383</b:Pages>
    <b:Author>
      <b:Author>
        <b:NameList>
          <b:Person>
            <b:Last>Ali</b:Last>
            <b:First>M.</b:First>
          </b:Person>
          <b:Person>
            <b:Last>Khan</b:Last>
            <b:First>S.</b:First>
          </b:Person>
          <b:Person>
            <b:Last>Vasilakos</b:Last>
            <b:First>A.</b:First>
          </b:Person>
        </b:NameList>
      </b:Author>
    </b:Author>
    <b:Volume>301</b:Volume>
    <b:Issue>2015</b:Issue>
    <b:RefOrder>24</b:RefOrder>
  </b:Source>
  <b:Source>
    <b:Tag>PC53</b:Tag>
    <b:SourceType>ElectronicSource</b:SourceType>
    <b:Guid>{15C1776A-C966-4ACA-910C-65C495562ED3}</b:Guid>
    <b:Title>Gartner: Seven Coud-Computing Security Risks</b:Title>
    <b:Year>2008</b:Year>
    <b:Publisher>InfoWorld</b:Publisher>
    <b:Author>
      <b:Author>
        <b:NameList>
          <b:Person>
            <b:Last>Brodkin</b:Last>
            <b:First>J.</b:First>
          </b:Person>
        </b:NameList>
      </b:Author>
    </b:Author>
    <b:RefOrder>25</b:RefOrder>
  </b:Source>
  <b:Source>
    <b:Tag>PC54</b:Tag>
    <b:SourceType>ConferenceProceedings</b:SourceType>
    <b:Guid>{38465F84-041E-405E-A5D5-83C6EDF399BF}</b:Guid>
    <b:Title>Controlling Data in the Cloud: Outsourcing Computation without Outsourcing Control</b:Title>
    <b:City>Chicago</b:City>
    <b:Year>2009</b:Year>
    <b:ConferenceName>Proceedings of the 2009 ACM workshop on Cloud computing security</b:ConferenceName>
    <b:Author>
      <b:Author>
        <b:NameList>
          <b:Person>
            <b:Last>Chow</b:Last>
            <b:First>R.</b:First>
          </b:Person>
          <b:Person>
            <b:Last>Golle</b:Last>
            <b:First>Ph.</b:First>
          </b:Person>
          <b:Person>
            <b:Last>Jakobsson</b:Last>
            <b:First>M.</b:First>
          </b:Person>
          <b:Person>
            <b:Last>Masuoka</b:Last>
            <b:First>R.</b:First>
          </b:Person>
          <b:Person>
            <b:Last>Molina</b:Last>
            <b:First>J.</b:First>
          </b:Person>
        </b:NameList>
      </b:Author>
    </b:Author>
    <b:RefOrder>26</b:RefOrder>
  </b:Source>
  <b:Source>
    <b:Tag>PC3</b:Tag>
    <b:SourceType>JournalArticle</b:SourceType>
    <b:Guid>{815FE2A4-4DB6-4EFC-991E-9887C2BF8928}</b:Guid>
    <b:Title>Survey on Security Issues in Cloud Computing</b:Title>
    <b:Year>2013</b:Year>
    <b:JournalName>International Journal of Innovative Technology and Exploring Engineering</b:JournalName>
    <b:Pages>83-87</b:Pages>
    <b:Volume>3</b:Volume>
    <b:Issue>1</b:Issue>
    <b:Author>
      <b:Author>
        <b:NameList>
          <b:Person>
            <b:Last>Sharma</b:Last>
            <b:First>D.</b:First>
          </b:Person>
          <b:Person>
            <b:Last>Vaidya</b:Last>
            <b:First>P.</b:First>
          </b:Person>
          <b:Person>
            <b:Last>Khan</b:Last>
            <b:First>O.</b:First>
          </b:Person>
        </b:NameList>
      </b:Author>
    </b:Author>
    <b:RefOrder>27</b:RefOrder>
  </b:Source>
  <b:Source>
    <b:Tag>PC47</b:Tag>
    <b:SourceType>Report</b:SourceType>
    <b:Guid>{6F21DDD2-C994-4FCF-83B0-60D42E1BFA79}</b:Guid>
    <b:Title>Security Guidance for Critical Areas of Focus in Cloud Computing V 3.0</b:Title>
    <b:Year>2011</b:Year>
    <b:Author>
      <b:Author>
        <b:Corporate>Cloud Security Alliance</b:Corporate>
      </b:Author>
    </b:Author>
    <b:Publisher>Cloud Security Alliance</b:Publisher>
    <b:City>Orlando, FL</b:City>
    <b:RefOrder>28</b:RefOrder>
  </b:Source>
  <b:Source>
    <b:Tag>PC48</b:Tag>
    <b:SourceType>JournalArticle</b:SourceType>
    <b:Guid>{F942D458-B02E-4CCC-A7E5-C209AC786E19}</b:Guid>
    <b:Title>Security and Privacy for Storage and Computation in Cloud Computing</b:Title>
    <b:JournalName>Information Sciences</b:JournalName>
    <b:Year>2013</b:Year>
    <b:Pages>371-386</b:Pages>
    <b:Author>
      <b:Author>
        <b:NameList>
          <b:Person>
            <b:Last>Lifei</b:Last>
            <b:First>W.</b:First>
          </b:Person>
          <b:Person>
            <b:Last>Haojin</b:Last>
            <b:First>Z.</b:First>
          </b:Person>
          <b:Person>
            <b:Last>Zhenfu</b:Last>
            <b:First>C.</b:First>
          </b:Person>
          <b:Person>
            <b:Last>Xiaolei</b:Last>
            <b:First>D.</b:First>
          </b:Person>
          <b:Person>
            <b:Last>Weiwei</b:Last>
            <b:First>J.</b:First>
          </b:Person>
          <b:Person>
            <b:Last>Yunlu</b:Last>
            <b:First>C.</b:First>
          </b:Person>
          <b:Person>
            <b:Last>Athanasios</b:Last>
            <b:First>V.</b:First>
          </b:Person>
        </b:NameList>
      </b:Author>
    </b:Author>
    <b:Volume>258</b:Volume>
    <b:Issue>1</b:Issue>
    <b:RefOrder>29</b:RefOrder>
  </b:Source>
  <b:Source>
    <b:Tag>PC46</b:Tag>
    <b:SourceType>Book</b:SourceType>
    <b:Guid>{A53EA8DB-89A1-4E32-BF81-E4096D5BF19C}</b:Guid>
    <b:Title>Cloud Security and Privacy</b:Title>
    <b:Year>2009</b:Year>
    <b:Publisher>O’Reilly Media, Inc.</b:Publisher>
    <b:City>California</b:City>
    <b:Author>
      <b:Author>
        <b:NameList>
          <b:Person>
            <b:Last>Mather</b:Last>
            <b:First>T.</b:First>
          </b:Person>
          <b:Person>
            <b:Last>Kumaraswamy</b:Last>
            <b:First>S.</b:First>
          </b:Person>
          <b:Person>
            <b:Last>Latif</b:Last>
            <b:First>S.</b:First>
          </b:Person>
        </b:NameList>
      </b:Author>
    </b:Author>
    <b:RefOrder>30</b:RefOrder>
  </b:Source>
  <b:Source>
    <b:Tag>PC11</b:Tag>
    <b:SourceType>ConferenceProceedings</b:SourceType>
    <b:Guid>{E5ECE475-45A2-40E8-BE9D-4FF88C18D8EE}</b:Guid>
    <b:Title>Data Security and Privacy Protection Issues in Cloud Computing</b:Title>
    <b:Year>2012</b:Year>
    <b:ConferenceName>International Conference on Computer Science and Electronics Engineering</b:ConferenceName>
    <b:Author>
      <b:Author>
        <b:NameList>
          <b:Person>
            <b:Last>Chen</b:Last>
            <b:First>D.</b:First>
          </b:Person>
          <b:Person>
            <b:Last>Zhao</b:Last>
            <b:First>H.</b:First>
          </b:Person>
        </b:NameList>
      </b:Author>
    </b:Author>
    <b:City> Hangzhou, China</b:City>
    <b:RefOrder>31</b:RefOrder>
  </b:Source>
  <b:Source>
    <b:Tag>PC49</b:Tag>
    <b:SourceType>Book</b:SourceType>
    <b:Guid>{1FB4C9D9-E336-4AA0-8C41-2C8DD42C552E}</b:Guid>
    <b:Title>Privacy and Security in Cloud Computing</b:Title>
    <b:Year>2013</b:Year>
    <b:Publisher>Springer-Verlag London</b:Publisher>
    <b:Author>
      <b:Author>
        <b:NameList>
          <b:Person>
            <b:Last>Yee</b:Last>
            <b:First>G.</b:First>
          </b:Person>
          <b:Person>
            <b:Last>Pearson</b:Last>
            <b:First>S.</b:First>
          </b:Person>
        </b:NameList>
      </b:Author>
    </b:Author>
    <b:RefOrder>32</b:RefOrder>
  </b:Source>
  <b:Source>
    <b:Tag>AD5</b:Tag>
    <b:SourceType>JournalArticle</b:SourceType>
    <b:Guid>{DEF24E8D-810C-4B06-8A20-0255F228024A}</b:Guid>
    <b:Title>Privacy-Preserving Public Auditing for Secure Cloud Storage</b:Title>
    <b:Author>
      <b:Author>
        <b:NameList>
          <b:Person>
            <b:Last>Wang</b:Last>
            <b:First>C.</b:First>
          </b:Person>
          <b:Person>
            <b:Last>Chow</b:Last>
            <b:First>S.</b:First>
          </b:Person>
          <b:Person>
            <b:Last>Wang</b:Last>
            <b:First>Q.</b:First>
          </b:Person>
          <b:Person>
            <b:Last>Ren</b:Last>
            <b:First>K.</b:First>
          </b:Person>
          <b:Person>
            <b:Last>Lou</b:Last>
            <b:First>W.</b:First>
          </b:Person>
        </b:NameList>
      </b:Author>
    </b:Author>
    <b:Year>2013</b:Year>
    <b:Pages>362-375</b:Pages>
    <b:JournalName>IEEE Transactions on Computers</b:JournalName>
    <b:Volume>62</b:Volume>
    <b:Issue>2</b:Issue>
    <b:RefOrder>33</b:RefOrder>
  </b:Source>
  <b:Source>
    <b:Tag>DI5</b:Tag>
    <b:SourceType>JournalArticle</b:SourceType>
    <b:Guid>{F8AE184F-DF5C-445A-865C-75FC110F6B46}</b:Guid>
    <b:Title>Comparative Analysis of Cloud Data Integrity Auditing Protocols</b:Title>
    <b:JournalName>Journal of Network and Computer Applications</b:JournalName>
    <b:Year>2016</b:Year>
    <b:Pages>17-32</b:Pages>
    <b:Author>
      <b:Author>
        <b:NameList>
          <b:Person>
            <b:Last>Garg</b:Last>
            <b:First>N.</b:First>
          </b:Person>
          <b:Person>
            <b:Last>Bawa</b:Last>
            <b:First>S.</b:First>
          </b:Person>
        </b:NameList>
      </b:Author>
    </b:Author>
    <b:Volume>66</b:Volume>
    <b:Issue>C</b:Issue>
    <b:RefOrder>34</b:RefOrder>
  </b:Source>
  <b:Source>
    <b:Tag>DI6</b:Tag>
    <b:SourceType>JournalArticle</b:SourceType>
    <b:Guid>{59ED7EBB-C1FA-4C5D-A0B1-34E32A12CA9A}</b:Guid>
    <b:Title>External Integrity Verification for Outsourced Big Data in Cloud and IoT: A big Picture</b:Title>
    <b:JournalName>Future Generation Computer Systems</b:JournalName>
    <b:Year>2015</b:Year>
    <b:Pages>58-67</b:Pages>
    <b:Author>
      <b:Author>
        <b:NameList>
          <b:Person>
            <b:Last>Liu</b:Last>
            <b:First>S.</b:First>
          </b:Person>
          <b:Person>
            <b:Last>Yang</b:Last>
            <b:First>C.</b:First>
          </b:Person>
          <b:Person>
            <b:Last>Zhang</b:Last>
            <b:First>X.</b:First>
          </b:Person>
          <b:Person>
            <b:Last>Chen</b:Last>
            <b:First>J.</b:First>
          </b:Person>
        </b:NameList>
      </b:Author>
    </b:Author>
    <b:Volume>49</b:Volume>
    <b:Issue>C</b:Issue>
    <b:RefOrder>35</b:RefOrder>
  </b:Source>
  <b:Source>
    <b:Tag>PC26</b:Tag>
    <b:SourceType>JournalArticle</b:SourceType>
    <b:Guid>{88B2F512-6D95-4AEC-B2DB-362CFD82B5D9}</b:Guid>
    <b:Title>A Framework for Secure Cloud Computing</b:Title>
    <b:JournalName>International Journal of Computer Science</b:JournalName>
    <b:Year>2012</b:Year>
    <b:Pages>487-500</b:Pages>
    <b:Volume>9</b:Volume>
    <b:Issue>4</b:Issue>
    <b:Author>
      <b:Author>
        <b:NameList>
          <b:Person>
            <b:Last>Youssef</b:Last>
            <b:First>A.</b:First>
          </b:Person>
          <b:Person>
            <b:Last>Alageel</b:Last>
            <b:First>M.</b:First>
          </b:Person>
        </b:NameList>
      </b:Author>
    </b:Author>
    <b:RefOrder>36</b:RefOrder>
  </b:Source>
  <b:Source>
    <b:Tag>Bar09</b:Tag>
    <b:SourceType>DocumentFromInternetSite</b:SourceType>
    <b:Guid>{25CD9266-248E-46D6-917B-716252218BF2}</b:Guid>
    <b:Title>Security Issues With Google Docs</b:Title>
    <b:Year>2009</b:Year>
    <b:Month>March</b:Month>
    <b:Day>26</b:Day>
    <b:URL>http://peekay.org/2009/03/26/security-issues-with-google-docs/</b:URL>
    <b:Author>
      <b:Author>
        <b:NameList>
          <b:Person>
            <b:Last>Barkah</b:Last>
            <b:First>A.</b:First>
          </b:Person>
        </b:NameList>
      </b:Author>
    </b:Author>
    <b:YearAccessed>2013</b:YearAccessed>
    <b:MonthAccessed>9</b:MonthAccessed>
    <b:DayAccessed>15</b:DayAccessed>
    <b:RefOrder>37</b:RefOrder>
  </b:Source>
  <b:Source>
    <b:Tag>Rui15</b:Tag>
    <b:SourceType>DocumentFromInternetSite</b:SourceType>
    <b:Guid>{5E33EF4F-8A81-4622-99D3-E9E1787E626D}</b:Guid>
    <b:Title>Police body worn cameras raise security and privacy concerns</b:Title>
    <b:Year>2015</b:Year>
    <b:Month>August</b:Month>
    <b:Day>21</b:Day>
    <b:URL>https://www.openrightsgroup.org/blog/2015/police-body-worn-cameras-raise-security-and-privacy-concerns</b:URL>
    <b:Author>
      <b:Author>
        <b:NameList>
          <b:Person>
            <b:Last>Ruiz</b:Last>
            <b:First>J.</b:First>
          </b:Person>
        </b:NameList>
      </b:Author>
    </b:Author>
    <b:RefOrder>38</b:RefOrder>
  </b:Source>
  <b:Source>
    <b:Tag>Zim11</b:Tag>
    <b:SourceType>DocumentFromInternetSite</b:SourceType>
    <b:Guid>{0E91838D-9219-402D-9672-7E3A5B0C73B6}</b:Guid>
    <b:Title>5 Things You Need to Know About the Security of Google Apps</b:Title>
    <b:Year>2011</b:Year>
    <b:Month>June</b:Month>
    <b:Day>29</b:Day>
    <b:URL>http://mashable.com/2011/06/29/google-apps-security/#aXa1VojBgsqY.</b:URL>
    <b:Author>
      <b:Author>
        <b:NameList>
          <b:Person>
            <b:Last>Zimmermann</b:Last>
            <b:First>G.</b:First>
          </b:Person>
        </b:NameList>
      </b:Author>
    </b:Author>
    <b:RefOrder>39</b:RefOrder>
  </b:Source>
  <b:Source>
    <b:Tag>SA7</b:Tag>
    <b:SourceType>JournalArticle</b:SourceType>
    <b:Guid>{63E08FF4-F599-4403-B3F6-4ED90C20C6AD}</b:Guid>
    <b:Title>Security Threats on Cloud Computing Vulnerabilities</b:Title>
    <b:Year>2013</b:Year>
    <b:JournalName>International Journal of Computer Science &amp; Information Technology (IJCSIT)</b:JournalName>
    <b:Pages>79-88</b:Pages>
    <b:Volume>5</b:Volume>
    <b:Issue>3</b:Issue>
    <b:Author>
      <b:Author>
        <b:NameList>
          <b:Person>
            <b:Last>Chou</b:Last>
            <b:First>T,</b:First>
          </b:Person>
        </b:NameList>
      </b:Author>
    </b:Author>
    <b:RefOrder>40</b:RefOrder>
  </b:Source>
  <b:Source>
    <b:Tag>SA3</b:Tag>
    <b:SourceType>ConferenceProceedings</b:SourceType>
    <b:Guid>{697472E7-FA7C-4A90-8EA8-7F8F14C185B9}</b:Guid>
    <b:Title>Cloud Security: Attacks and Current Defenses</b:Title>
    <b:JournalName>8th Annual Symposium on Information Assurance (ASIA)</b:JournalName>
    <b:Year>2013</b:Year>
    <b:Pages>56-62</b:Pages>
    <b:Author>
      <b:Author>
        <b:NameList>
          <b:Person>
            <b:Last>Booth</b:Last>
            <b:First>G,</b:First>
          </b:Person>
          <b:Person>
            <b:Last>Soknacki</b:Last>
            <b:First>A,</b:First>
          </b:Person>
          <b:Person>
            <b:Last>Somayaji</b:Last>
            <b:First>A,</b:First>
          </b:Person>
        </b:NameList>
      </b:Author>
    </b:Author>
    <b:ConferenceName>8th Annual Symposium on Information Assurance (ASIA)</b:ConferenceName>
    <b:City>Albany, NY</b:City>
    <b:RefOrder>41</b:RefOrder>
  </b:Source>
  <b:Source>
    <b:Tag>SA2</b:Tag>
    <b:SourceType>BookSection</b:SourceType>
    <b:Guid>{EF86D4F1-10B1-4AC5-B6F4-31E6153FA067}</b:Guid>
    <b:Title>Security and Privacy Issues in Cloud</b:Title>
    <b:Year>2013</b:Year>
    <b:City>USA</b:City>
    <b:BookTitle>Architectures and Protocols for Secure Information Technology</b:BookTitle>
    <b:Pages>1-42</b:Pages>
    <b:Publisher>IGI Global</b:Publisher>
    <b:Author>
      <b:Author>
        <b:NameList>
          <b:Person>
            <b:Last>Sen</b:Last>
            <b:First>J,</b:First>
          </b:Person>
        </b:NameList>
      </b:Author>
    </b:Author>
    <b:RefOrder>42</b:RefOrder>
  </b:Source>
  <b:Source>
    <b:Tag>PC44</b:Tag>
    <b:SourceType>JournalArticle</b:SourceType>
    <b:Guid>{71248ED0-86EC-4FDB-B1FA-284B373A00F9}</b:Guid>
    <b:Title>A Survey on Security Issues and Solutions At Different Layers of Cloud Computing</b:Title>
    <b:Year>2013</b:Year>
    <b:Pages>561-592</b:Pages>
    <b:JournalName>The Journal of Supercomputing</b:JournalName>
    <b:Volume>63</b:Volume>
    <b:Issue>2</b:Issue>
    <b:Author>
      <b:Author>
        <b:NameList>
          <b:Person>
            <b:Last>Modi</b:Last>
            <b:First>Ch,</b:First>
          </b:Person>
          <b:Person>
            <b:Last>Patel</b:Last>
            <b:First>D,</b:First>
          </b:Person>
          <b:Person>
            <b:Last>Borisaniya</b:Last>
            <b:First>B,</b:First>
          </b:Person>
          <b:Person>
            <b:Last>Patel</b:Last>
            <b:First>A,</b:First>
          </b:Person>
          <b:Person>
            <b:Last>Rajarajan</b:Last>
            <b:First>M,</b:First>
          </b:Person>
        </b:NameList>
      </b:Author>
    </b:Author>
    <b:RefOrder>43</b:RefOrder>
  </b:Source>
  <b:Source>
    <b:Tag>SA6</b:Tag>
    <b:SourceType>JournalArticle</b:SourceType>
    <b:Guid>{6423DED1-3D80-4DD3-BFD1-E1301B49B399}</b:Guid>
    <b:Title>A Survey on Gaps, Threat Remediation Challenges and Some Thoughts For Proactive Attack Detection in Cloud Computing</b:Title>
    <b:JournalName>Future Generation Computer Systems</b:JournalName>
    <b:Year>2012</b:Year>
    <b:Pages>833-851</b:Pages>
    <b:Volume>28</b:Volume>
    <b:Issue>6</b:Issue>
    <b:Author>
      <b:Author>
        <b:NameList>
          <b:Person>
            <b:Last>Khorshed</b:Last>
            <b:First>M,</b:First>
          </b:Person>
          <b:Person>
            <b:Last>Ali</b:Last>
            <b:First>A.B.M,</b:First>
          </b:Person>
          <b:Person>
            <b:Last>Wasimi</b:Last>
            <b:First>S,</b:First>
          </b:Person>
        </b:NameList>
      </b:Author>
    </b:Author>
    <b:RefOrder>44</b:RefOrder>
  </b:Source>
  <b:Source>
    <b:Tag>SA5</b:Tag>
    <b:SourceType>JournalArticle</b:SourceType>
    <b:Guid>{834BC293-0719-4344-BD9D-A5FC706CCCB2}</b:Guid>
    <b:Title>Cloud Computing Attacks: A Discussion With Solutions</b:Title>
    <b:JournalName>Open Journal of Mobile Computing and Cloud Computing</b:JournalName>
    <b:Year>2014</b:Year>
    <b:Pages>1-10</b:Pages>
    <b:Volume>1</b:Volume>
    <b:Issue>1</b:Issue>
    <b:Author>
      <b:Author>
        <b:NameList>
          <b:Person>
            <b:Last>Singh</b:Last>
            <b:First>S,</b:First>
          </b:Person>
          <b:Person>
            <b:Last>Pandey</b:Last>
            <b:First>B,</b:First>
          </b:Person>
          <b:Person>
            <b:Last>Srivastava</b:Last>
            <b:First>R,</b:First>
          </b:Person>
          <b:Person>
            <b:Last>Rawat</b:Last>
            <b:First>N,</b:First>
          </b:Person>
          <b:Person>
            <b:Last>Rawat</b:Last>
            <b:First>P,</b:First>
          </b:Person>
          <b:Person>
            <b:Last>Awantika</b:Last>
          </b:Person>
        </b:NameList>
      </b:Author>
    </b:Author>
    <b:RefOrder>45</b:RefOrder>
  </b:Source>
  <b:Source>
    <b:Tag>Con</b:Tag>
    <b:SourceType>Report</b:SourceType>
    <b:Guid>{B0080E9C-62F4-4BB3-BC96-A1C2FFD33E83}</b:Guid>
    <b:Title>Types of Cryptographic Attacks</b:Title>
    <b:Publisher>Course Hero</b:Publisher>
    <b:City>University of Maryland, College Park</b:City>
    <b:Author>
      <b:Author>
        <b:NameList>
          <b:Person>
            <b:Last>Conrad</b:Last>
            <b:First>E.</b:First>
          </b:Person>
        </b:NameList>
      </b:Author>
    </b:Author>
    <b:RefOrder>46</b:RefOrder>
  </b:Source>
  <b:Source>
    <b:Tag>CA2</b:Tag>
    <b:SourceType>Report</b:SourceType>
    <b:Guid>{44B1333D-DC12-43D1-A84D-BF9DB2030AF1}</b:Guid>
    <b:Title>Introduction to Side Channel Attacks</b:Title>
    <b:Year>2010</b:Year>
    <b:Publisher>Discretix Technologies Ltd.</b:Publisher>
    <b:Author>
      <b:Author>
        <b:NameList>
          <b:Person>
            <b:Last>Bar-El</b:Last>
            <b:First>H.</b:First>
          </b:Person>
        </b:NameList>
      </b:Author>
    </b:Author>
    <b:RefOrder>47</b:RefOrder>
  </b:Source>
  <b:Source>
    <b:Tag>DE12</b:Tag>
    <b:SourceType>JournalArticle</b:SourceType>
    <b:Guid>{A8D78DD6-B8BF-4025-880E-524B586A3834}</b:Guid>
    <b:Title>A Survey of Homomorphic Encryption for Nonspecialists</b:Title>
    <b:Year>2009</b:Year>
    <b:JournalName>Journal of Information Security</b:JournalName>
    <b:Pages>41-50</b:Pages>
    <b:Author>
      <b:Author>
        <b:NameList>
          <b:Person>
            <b:Last>Fontaine</b:Last>
            <b:First>C.</b:First>
          </b:Person>
          <b:Person>
            <b:Last>Galand</b:Last>
            <b:First>F.</b:First>
          </b:Person>
        </b:NameList>
      </b:Author>
    </b:Author>
    <b:Volume>2007</b:Volume>
    <b:Issue>2007</b:Issue>
    <b:RefOrder>48</b:RefOrder>
  </b:Source>
  <b:Source>
    <b:Tag>DS023</b:Tag>
    <b:SourceType>JournalArticle</b:SourceType>
    <b:Guid>{1DE73C23-4641-402C-8AAD-0223336F2CF0}</b:Guid>
    <b:Title>Implementation and Analysis of Homomorphic Encryption Scheme</b:Title>
    <b:Year>2012</b:Year>
    <b:JournalName>International Journal on Cryptography and Information Security</b:JournalName>
    <b:Pages>27-44</b:Pages>
    <b:Volume>2</b:Volume>
    <b:Issue>2</b:Issue>
    <b:Author>
      <b:Author>
        <b:NameList>
          <b:Person>
            <b:Last>Jain</b:Last>
            <b:First>N.</b:First>
          </b:Person>
          <b:Person>
            <b:Last>Pal</b:Last>
            <b:First>S.</b:First>
          </b:Person>
          <b:Person>
            <b:Last>Upadhyay</b:Last>
            <b:First>Dh.</b:First>
          </b:Person>
        </b:NameList>
      </b:Author>
    </b:Author>
    <b:RefOrder>49</b:RefOrder>
  </b:Source>
  <b:Source>
    <b:Tag>DS03</b:Tag>
    <b:SourceType>Report</b:SourceType>
    <b:Guid>{111D6ADB-6AA5-40ED-BE4E-9BEB623E178F}</b:Guid>
    <b:Title>An Introduction to Key Management for Secure Storage</b:Title>
    <b:Year>2008</b:Year>
    <b:Publisher>Storage Networking Indusrty Association (SNIA)</b:Publisher>
    <b:Author>
      <b:Author>
        <b:NameList>
          <b:Person>
            <b:Last>Hubis</b:Last>
            <b:First>W.</b:First>
          </b:Person>
        </b:NameList>
      </b:Author>
    </b:Author>
    <b:City>Presentation</b:City>
    <b:RefOrder>50</b:RefOrder>
  </b:Source>
  <b:Source>
    <b:Tag>DS2</b:Tag>
    <b:SourceType>Report</b:SourceType>
    <b:Guid>{77716156-3AAE-4009-8779-A5859588632B}</b:Guid>
    <b:Title>Recommendation for Key Management, Part 1: General (Revised)</b:Title>
    <b:Year>2012</b:Year>
    <b:Publisher>National Institute of Standards and Technology (NIST)</b:Publisher>
    <b:Author>
      <b:Author>
        <b:NameList>
          <b:Person>
            <b:Last>Barker</b:Last>
            <b:First>E.</b:First>
          </b:Person>
          <b:Person>
            <b:Last>Barker</b:Last>
            <b:First>W.</b:First>
          </b:Person>
          <b:Person>
            <b:Last>Burr</b:Last>
            <b:First>W.</b:First>
          </b:Person>
          <b:Person>
            <b:Last>Polk</b:Last>
            <b:First>W.</b:First>
          </b:Person>
          <b:Person>
            <b:Last>Smid</b:Last>
            <b:First>M.</b:First>
          </b:Person>
        </b:NameList>
      </b:Author>
    </b:Author>
    <b:City>Gaithersburg, Maryland</b:City>
    <b:RefOrder>51</b:RefOrder>
  </b:Source>
  <b:Source>
    <b:Tag>DS01</b:Tag>
    <b:SourceType>BookSection</b:SourceType>
    <b:Guid>{DAC5BB55-9A36-4D64-9899-8EB865E71A68}</b:Guid>
    <b:Title>Cryptographic Key Management Issues &amp; Challenges in Cloud Services</b:Title>
    <b:Year>2013</b:Year>
    <b:Publisher>Springer New York</b:Publisher>
    <b:Author>
      <b:Author>
        <b:NameList>
          <b:Person>
            <b:Last>Chandramouli</b:Last>
            <b:First>R.</b:First>
          </b:Person>
          <b:Person>
            <b:Last>Iorga</b:Last>
            <b:First>M.</b:First>
          </b:Person>
          <b:Person>
            <b:Last>Chokhani</b:Last>
            <b:First>S.</b:First>
          </b:Person>
        </b:NameList>
      </b:Author>
    </b:Author>
    <b:BookTitle>Secure Cloud Computing</b:BookTitle>
    <b:Pages>1-30</b:Pages>
    <b:RefOrder>52</b:RefOrder>
  </b:Source>
  <b:Source>
    <b:Tag>ON1</b:Tag>
    <b:SourceType>InternetSite</b:SourceType>
    <b:Guid>{264FBAE3-74CC-4A77-BD00-507E6F620C45}</b:Guid>
    <b:Title>Cloud Computing Risks: Secure Encryption Key Management on Virtual Machines</b:Title>
    <b:ProductionCompany>TechTarget</b:ProductionCompany>
    <b:YearAccessed>2016</b:YearAccessed>
    <b:MonthAccessed>8</b:MonthAccessed>
    <b:DayAccessed>7</b:DayAccessed>
    <b:URL>http://searchcloudsecurity.techtarget.com/answer/Cloud-computing-risks-Secure-encryption-key-management-on-virtual-machines</b:URL>
    <b:Author>
      <b:Author>
        <b:NameList>
          <b:Person>
            <b:Last>Cobb</b:Last>
            <b:First>M.</b:First>
          </b:Person>
        </b:NameList>
      </b:Author>
    </b:Author>
    <b:RefOrder>53</b:RefOrder>
  </b:Source>
  <b:Source>
    <b:Tag>DS07</b:Tag>
    <b:SourceType>Book</b:SourceType>
    <b:Guid>{EB44E5AB-2C9D-44CE-82F1-3F952A2842AA}</b:Guid>
    <b:Title>Secure Cloud Computing</b:Title>
    <b:Year>2014</b:Year>
    <b:Publisher>Springer New York</b:Publisher>
    <b:Author>
      <b:Author>
        <b:NameList>
          <b:Person>
            <b:Last>Jajodia</b:Last>
            <b:First>S.</b:First>
          </b:Person>
          <b:Person>
            <b:Last>Kant</b:Last>
            <b:First>K.</b:First>
          </b:Person>
          <b:Person>
            <b:Last>Samarati</b:Last>
            <b:First>P.</b:First>
          </b:Person>
          <b:Person>
            <b:Last>Singhal</b:Last>
            <b:First>A.</b:First>
          </b:Person>
          <b:Person>
            <b:Last>Swarup</b:Last>
            <b:First>V.</b:First>
          </b:Person>
          <b:Person>
            <b:Last>Wang</b:Last>
            <b:First>C.</b:First>
          </b:Person>
        </b:NameList>
      </b:Author>
    </b:Author>
    <b:RefOrder>54</b:RefOrder>
  </b:Source>
  <b:Source>
    <b:Tag>ON2</b:Tag>
    <b:SourceType>InternetSite</b:SourceType>
    <b:Guid>{771EC79B-0364-4AFA-9E92-AF1AD8CAD30E}</b:Guid>
    <b:Title>Do Customer-Managed Data Encryption Keys Work With Sync and Share?</b:Title>
    <b:ProductionCompany>TechTarget</b:ProductionCompany>
    <b:YearAccessed>2016</b:YearAccessed>
    <b:MonthAccessed>8</b:MonthAccessed>
    <b:DayAccessed>8</b:DayAccessed>
    <b:URL>http://searchcloudstorage.techtarget.com/answer/How-do-customer-managed-data-encryption-keys-work-with-sync-and-share</b:URL>
    <b:Author>
      <b:Author>
        <b:NameList>
          <b:Person>
            <b:Last>McClure</b:Last>
            <b:First>T.</b:First>
          </b:Person>
        </b:NameList>
      </b:Author>
    </b:Author>
    <b:RefOrder>55</b:RefOrder>
  </b:Source>
  <b:Source>
    <b:Tag>QR5</b:Tag>
    <b:SourceType>ConferenceProceedings</b:SourceType>
    <b:Guid>{3F8F3ECA-4A87-497B-8250-6D6EC780B83D}</b:Guid>
    <b:Title>QR Code Security: A Survey of Attacks and Challenges for Usable Security</b:Title>
    <b:Year>2014</b:Year>
    <b:ConferenceName>Human Aspects of Information Security, Privacy, and Trust</b:ConferenceName>
    <b:City>Heraklion, Crete, Greece</b:City>
    <b:Author>
      <b:Author>
        <b:NameList>
          <b:Person>
            <b:Last>Krombholz</b:Last>
            <b:First>K.</b:First>
          </b:Person>
          <b:Person>
            <b:Last>Fruhwirt</b:Last>
            <b:First>P.</b:First>
          </b:Person>
          <b:Person>
            <b:Last>Kieseberg</b:Last>
            <b:First>P.</b:First>
          </b:Person>
          <b:Person>
            <b:Last>Kapsalis</b:Last>
            <b:First>I.</b:First>
          </b:Person>
          <b:Person>
            <b:Last>Huber</b:Last>
            <b:First>M.</b:First>
          </b:Person>
          <b:Person>
            <b:Last>Weippl</b:Last>
            <b:First>E.</b:First>
          </b:Person>
        </b:NameList>
      </b:Author>
    </b:Author>
    <b:RefOrder>56</b:RefOrder>
  </b:Source>
  <b:Source>
    <b:Tag>Hash02</b:Tag>
    <b:SourceType>ConferenceProceedings</b:SourceType>
    <b:Guid>{8D271C06-6CE7-4229-98E5-38C3C0445432}</b:Guid>
    <b:Title>Cryptographic Hash Functions: Theory and Practice</b:Title>
    <b:Year>2010</b:Year>
    <b:ConferenceName>12th International Conference on Information and Communications Security (ICICS)</b:ConferenceName>
    <b:City>Barcelona, Spain</b:City>
    <b:Author>
      <b:Author>
        <b:NameList>
          <b:Person>
            <b:Last>Soriano</b:Last>
            <b:First>S.</b:First>
          </b:Person>
          <b:Person>
            <b:Last>Qing</b:Last>
            <b:First>S.</b:First>
          </b:Person>
          <b:Person>
            <b:Last>Lopez</b:Last>
            <b:First>J.</b:First>
          </b:Person>
        </b:NameList>
      </b:Author>
    </b:Author>
    <b:RefOrder>57</b:RefOrder>
  </b:Source>
  <b:Source>
    <b:Tag>Hash01</b:Tag>
    <b:SourceType>Book</b:SourceType>
    <b:Guid>{D7CA8066-8BD4-48AD-94C5-9EDE0559BE34}</b:Guid>
    <b:Title>Securing E-Bussiness Applications and Communications</b:Title>
    <b:Year>2001</b:Year>
    <b:City>Boca Raton</b:City>
    <b:Publisher>CRC Press</b:Publisher>
    <b:Author>
      <b:Author>
        <b:NameList>
          <b:Person>
            <b:Last>Held</b:Last>
            <b:First>J.</b:First>
          </b:Person>
          <b:Person>
            <b:Last>Bowers</b:Last>
            <b:First>J.</b:First>
          </b:Person>
        </b:NameList>
      </b:Author>
    </b:Author>
    <b:RefOrder>58</b:RefOrder>
  </b:Source>
  <b:Source>
    <b:Tag>Hash03</b:Tag>
    <b:SourceType>Book</b:SourceType>
    <b:Guid>{05DDDA45-2C65-4496-9E8B-951A0DC0A427}</b:Guid>
    <b:Title>Chaos-Based Cryptography: Theory, Algorithms and Applications</b:Title>
    <b:Year>2011</b:Year>
    <b:City>Verlag Berlin Heidelberg</b:City>
    <b:Publisher>Springer</b:Publisher>
    <b:Author>
      <b:Author>
        <b:NameList>
          <b:Person>
            <b:Last>Xiao</b:Last>
            <b:First>D.</b:First>
          </b:Person>
          <b:Person>
            <b:Last>Liao</b:Last>
            <b:First>X.</b:First>
          </b:Person>
          <b:Person>
            <b:Last>Deng</b:Last>
            <b:First>S.</b:First>
          </b:Person>
        </b:NameList>
      </b:Author>
    </b:Author>
    <b:RefOrder>59</b:RefOrder>
  </b:Source>
  <b:Source>
    <b:Tag>AD3</b:Tag>
    <b:SourceType>Report</b:SourceType>
    <b:Guid>{45011421-B624-4D7A-B8FB-51F006C48B24}</b:Guid>
    <b:Title>Auditing in Cloud Computing</b:Title>
    <b:Year>2010</b:Year>
    <b:Publisher>SAP Research, CEC Belfast</b:Publisher>
    <b:City>UK</b:City>
    <b:Author>
      <b:Author>
        <b:NameList>
          <b:Person>
            <b:Last>Sinclair</b:Last>
            <b:First>J.</b:First>
          </b:Person>
        </b:NameList>
      </b:Author>
    </b:Author>
    <b:RefOrder>60</b:RefOrder>
  </b:Source>
  <b:Source>
    <b:Tag>AD8</b:Tag>
    <b:SourceType>JournalArticle</b:SourceType>
    <b:Guid>{7F62EFDE-30F6-4700-9371-5DA448CF41F3}</b:Guid>
    <b:Title>Remote Data Auditing in Cloud Computing Environments: A Survey, Taxonomy, and Open Issues.</b:Title>
    <b:JournalName>ACM Computing Surveys</b:JournalName>
    <b:Year>2015</b:Year>
    <b:Pages>1-34</b:Pages>
    <b:Volume>47</b:Volume>
    <b:Issue>4</b:Issue>
    <b:Author>
      <b:Author>
        <b:NameList>
          <b:Person>
            <b:Last>Sookhak</b:Last>
            <b:First>M.</b:First>
          </b:Person>
          <b:Person>
            <b:Last>Gani</b:Last>
            <b:First>A.</b:First>
          </b:Person>
          <b:Person>
            <b:Last>Talebian</b:Last>
            <b:First>H.</b:First>
          </b:Person>
          <b:Person>
            <b:Last>Akhunzada</b:Last>
            <b:First>A.</b:First>
          </b:Person>
          <b:Person>
            <b:Last>Khan</b:Last>
            <b:First>S.</b:First>
          </b:Person>
          <b:Person>
            <b:Last>Buyya</b:Last>
            <b:First>R.</b:First>
          </b:Person>
          <b:Person>
            <b:Last>Zomaya</b:Last>
            <b:First>A.</b:First>
          </b:Person>
        </b:NameList>
      </b:Author>
    </b:Author>
    <b:RefOrder>61</b:RefOrder>
  </b:Source>
  <b:Source>
    <b:Tag>AD1</b:Tag>
    <b:SourceType>JournalArticle</b:SourceType>
    <b:Guid>{B16967DD-4D11-4412-A99B-C6E0DA057A30}</b:Guid>
    <b:Title>Data and Infrastructure Security Auditing in Cloud Computing Environments</b:Title>
    <b:Year>2014</b:Year>
    <b:Pages>364-368</b:Pages>
    <b:JournalName>International Journal of Information Management</b:JournalName>
    <b:Author>
      <b:Author>
        <b:NameList>
          <b:Person>
            <b:Last>Rasheed</b:Last>
            <b:First>H.</b:First>
          </b:Person>
        </b:NameList>
      </b:Author>
    </b:Author>
    <b:Volume>34</b:Volume>
    <b:Issue>3</b:Issue>
    <b:RefOrder>62</b:RefOrder>
  </b:Source>
  <b:Source>
    <b:Tag>AD6</b:Tag>
    <b:SourceType>JournalArticle</b:SourceType>
    <b:Guid>{AE66CE00-628F-4176-AFF3-3F864E539738}</b:Guid>
    <b:Title>Data Storage Auditing Service in Cloud Computing: Challenges, Methods and Opportunities</b:Title>
    <b:JournalName>World Wide Web</b:JournalName>
    <b:Year>2012</b:Year>
    <b:Pages>409-428</b:Pages>
    <b:Volume>15</b:Volume>
    <b:Author>
      <b:Author>
        <b:NameList>
          <b:Person>
            <b:Last>Yang</b:Last>
            <b:First>K.</b:First>
          </b:Person>
          <b:Person>
            <b:Last>Jia</b:Last>
            <b:First>X.</b:First>
          </b:Person>
        </b:NameList>
      </b:Author>
    </b:Author>
    <b:Issue>4</b:Issue>
    <b:RefOrder>63</b:RefOrder>
  </b:Source>
  <b:Source>
    <b:Tag>AD023</b:Tag>
    <b:SourceType>JournalArticle</b:SourceType>
    <b:Guid>{B07D6505-6EEA-4F81-A64F-3526ADB67559}</b:Guid>
    <b:Title>A Survey of Two Signature Aggregation Techniques</b:Title>
    <b:JournalName>CryptoBytes</b:JournalName>
    <b:Year>2003</b:Year>
    <b:Pages>1-11</b:Pages>
    <b:Volume>6</b:Volume>
    <b:Issue>2</b:Issue>
    <b:Author>
      <b:Author>
        <b:NameList>
          <b:Person>
            <b:Last>Boneh</b:Last>
            <b:First>D.</b:First>
          </b:Person>
          <b:Person>
            <b:Last>Gentry</b:Last>
            <b:First>C.</b:First>
          </b:Person>
          <b:Person>
            <b:Last>Lynn</b:Last>
            <b:First>B.</b:First>
          </b:Person>
          <b:Person>
            <b:Last>Shacham</b:Last>
            <b:First>H.</b:First>
          </b:Person>
        </b:NameList>
      </b:Author>
    </b:Author>
    <b:RefOrder>64</b:RefOrder>
  </b:Source>
  <b:Source>
    <b:Tag>AG1</b:Tag>
    <b:SourceType>Book</b:SourceType>
    <b:Guid>{DB6B81ED-6F24-4116-9270-46593986C111}</b:Guid>
    <b:Title>An Introduction to Multiagent Systems</b:Title>
    <b:Year>2002</b:Year>
    <b:Publisher>John Wiley &amp; Sons Ltd</b:Publisher>
    <b:Author>
      <b:Author>
        <b:NameList>
          <b:Person>
            <b:Last>Wooldridge</b:Last>
            <b:First>M.</b:First>
          </b:Person>
        </b:NameList>
      </b:Author>
    </b:Author>
    <b:City>Baffin's Ln, Chichester, UK</b:City>
    <b:RefOrder>65</b:RefOrder>
  </b:Source>
  <b:Source>
    <b:Tag>AG2</b:Tag>
    <b:SourceType>BookSection</b:SourceType>
    <b:Guid>{1A27B9C6-1321-4676-B339-07E2966E0B20}</b:Guid>
    <b:Title>Towards Internet Intelligent Services Based on Cloud Computing and Multi-Agents</b:Title>
    <b:Author>
      <b:Author>
        <b:NameList>
          <b:Person>
            <b:Last>Talia</b:Last>
            <b:First>D.</b:First>
          </b:Person>
        </b:NameList>
      </b:Author>
    </b:Author>
    <b:Year>2014</b:Year>
    <b:Publisher>Springer International Publishing</b:Publisher>
    <b:City>Switzerland</b:City>
    <b:Pages>271-283</b:Pages>
    <b:BookTitle>Advances onto the Internet of Things</b:BookTitle>
    <b:RefOrder>66</b:RefOrder>
  </b:Source>
  <b:Source>
    <b:Tag>Ag16</b:Tag>
    <b:SourceType>ConferenceProceedings</b:SourceType>
    <b:Guid>{9D63919A-B44C-46DA-99D1-87B2F1865482}</b:Guid>
    <b:Title>Multi-Agent based Cloud Services</b:Title>
    <b:Year>2012</b:Year>
    <b:ConferenceName>International Conferenece on EGovernance &amp; Cloud Computing Sevices</b:ConferenceName>
    <b:Author>
      <b:Author>
        <b:NameList>
          <b:Person>
            <b:Last>Ashwin</b:Last>
            <b:First>R.</b:First>
          </b:Person>
          <b:Person>
            <b:Last>Dinesh</b:Last>
            <b:First>R C.</b:First>
          </b:Person>
        </b:NameList>
      </b:Author>
    </b:Author>
    <b:City>Tamil Nadu, India</b:City>
    <b:RefOrder>67</b:RefOrder>
  </b:Source>
  <b:Source>
    <b:Tag>HDS1</b:Tag>
    <b:SourceType>JournalArticle</b:SourceType>
    <b:Guid>{89F4255C-BC29-4CD7-833E-14CDC24AB2C3}</b:Guid>
    <b:Title>Digital Signature</b:Title>
    <b:Year>2012</b:Year>
    <b:JournalName>International Jouranl of Engineering and Managment Sciences</b:JournalName>
    <b:Pages>115-118</b:Pages>
    <b:Volume>3</b:Volume>
    <b:Issue>2</b:Issue>
    <b:Author>
      <b:Author>
        <b:NameList>
          <b:Person>
            <b:Last>Priyanka</b:Last>
            <b:First>Y.</b:First>
          </b:Person>
          <b:Person>
            <b:Last>Sindhu</b:Last>
            <b:First>S.</b:First>
          </b:Person>
          <b:Person>
            <b:Last>Vani</b:Last>
            <b:First>T.</b:First>
          </b:Person>
        </b:NameList>
      </b:Author>
    </b:Author>
    <b:RefOrder>68</b:RefOrder>
  </b:Source>
  <b:Source>
    <b:Tag>HDS3</b:Tag>
    <b:SourceType>Report</b:SourceType>
    <b:Guid>{EE9C604A-4DBF-495D-B0EC-78E3C8CDC154}</b:Guid>
    <b:Title>Electronic and Digital Signatures</b:Title>
    <b:Year>2012</b:Year>
    <b:Author>
      <b:Author>
        <b:Corporate>Minnesota State Archives</b:Corporate>
      </b:Author>
    </b:Author>
    <b:Publisher>Minnesota Historical Society</b:Publisher>
    <b:RefOrder>69</b:RefOrder>
  </b:Source>
  <b:Source>
    <b:Tag>HDS12</b:Tag>
    <b:SourceType>Report</b:SourceType>
    <b:Guid>{67810F2A-29E2-4286-85DB-E2E30BE50302}</b:Guid>
    <b:Title>Digital Signatures Deciphered</b:Title>
    <b:Year>2015</b:Year>
    <b:Publisher>Internal Auditor</b:Publisher>
    <b:Author>
      <b:Author>
        <b:NameList>
          <b:Person>
            <b:Last>Hullavarad</b:Last>
            <b:First>S.</b:First>
          </b:Person>
          <b:Person>
            <b:Last>O’Hare</b:Last>
            <b:First>R.</b:First>
          </b:Person>
          <b:Person>
            <b:Last>Roy</b:Last>
            <b:First>A.</b:First>
          </b:Person>
        </b:NameList>
      </b:Author>
    </b:Author>
    <b:RefOrder>70</b:RefOrder>
  </b:Source>
  <b:Source>
    <b:Tag>HDS2</b:Tag>
    <b:SourceType>Report</b:SourceType>
    <b:Guid>{F0739535-084C-4AAC-BF55-06E2ACB6C0C5}</b:Guid>
    <b:Title>Demystifying DSS: The Digital Signature Standard</b:Title>
    <b:Year>2003</b:Year>
    <b:Publisher>SANS Institute</b:Publisher>
    <b:Author>
      <b:Author>
        <b:NameList>
          <b:Person>
            <b:Last>Brehove</b:Last>
            <b:First>R.</b:First>
          </b:Person>
        </b:NameList>
      </b:Author>
    </b:Author>
    <b:RefOrder>71</b:RefOrder>
  </b:Source>
  <b:Source>
    <b:Tag>HDS10</b:Tag>
    <b:SourceType>Book</b:SourceType>
    <b:Guid>{261EF0F8-D476-469D-B40D-10D3A7DD540B}</b:Guid>
    <b:Title>Handbook of Applied Cryptography</b:Title>
    <b:Year>2001</b:Year>
    <b:City>Boca Raton</b:City>
    <b:Publisher>CRC Press</b:Publisher>
    <b:Author>
      <b:Author>
        <b:NameList>
          <b:Person>
            <b:Last>Menezes</b:Last>
            <b:First>A.</b:First>
          </b:Person>
          <b:Person>
            <b:Last>Oorschot</b:Last>
            <b:First>P.</b:First>
          </b:Person>
          <b:Person>
            <b:Last>Vanstone</b:Last>
            <b:First>S.</b:First>
          </b:Person>
        </b:NameList>
      </b:Author>
    </b:Author>
    <b:RefOrder>72</b:RefOrder>
  </b:Source>
  <b:Source>
    <b:Tag>HDS19</b:Tag>
    <b:SourceType>ConferenceProceedings</b:SourceType>
    <b:Guid>{FA1A9160-97BE-4563-BB47-5E19F2239D05}</b:Guid>
    <b:Title>Survey on the Key Management for Securing the Cloud</b:Title>
    <b:Year>2015</b:Year>
    <b:City>VIT University, Chennai, India</b:City>
    <b:ConferenceName>2nd International Symposium on Big Data and Cloud Computing (ISBCC’15)</b:ConferenceName>
    <b:Author>
      <b:Author>
        <b:NameList>
          <b:Person>
            <b:Last>Pradeep</b:Last>
            <b:First>K.</b:First>
          </b:Person>
          <b:Person>
            <b:Last>Vijayakumarb</b:Last>
            <b:First>V.</b:First>
          </b:Person>
        </b:NameList>
      </b:Author>
    </b:Author>
    <b:Pages>115-121</b:Pages>
    <b:RefOrder>73</b:RefOrder>
  </b:Source>
  <b:Source>
    <b:Tag>HDS6</b:Tag>
    <b:SourceType>Book</b:SourceType>
    <b:Guid>{AB4CA8E6-8163-4638-9811-2B5ECC3FBE74}</b:Guid>
    <b:Title>Digital Signatures</b:Title>
    <b:Year>2010</b:Year>
    <b:City>New York Dordrecht Heidelberg London</b:City>
    <b:Publisher>Springer</b:Publisher>
    <b:Author>
      <b:Author>
        <b:NameList>
          <b:Person>
            <b:Last>Katz</b:Last>
            <b:First>J.</b:First>
          </b:Person>
        </b:NameList>
      </b:Author>
    </b:Author>
    <b:RefOrder>74</b:RefOrder>
  </b:Source>
  <b:Source>
    <b:Tag>DS09</b:Tag>
    <b:SourceType>Book</b:SourceType>
    <b:Guid>{3B9568D8-729E-410C-B007-80EB472234D8}</b:Guid>
    <b:Title>The Hash Function BLAKE</b:Title>
    <b:Year>2014</b:Year>
    <b:City>Berlin Heidelberg</b:City>
    <b:Publisher>Springer</b:Publisher>
    <b:Author>
      <b:Author>
        <b:NameList>
          <b:Person>
            <b:Last>Aumasson</b:Last>
            <b:First>J.</b:First>
          </b:Person>
          <b:Person>
            <b:Last>Meier</b:Last>
            <b:First>W.</b:First>
          </b:Person>
          <b:Person>
            <b:Last>Phan</b:Last>
            <b:First>R.</b:First>
          </b:Person>
          <b:Person>
            <b:Last>Henzen</b:Last>
            <b:First>L.</b:First>
          </b:Person>
        </b:NameList>
      </b:Author>
    </b:Author>
    <b:RefOrder>75</b:RefOrder>
  </b:Source>
  <b:Source>
    <b:Tag>HDS17</b:Tag>
    <b:SourceType>Report</b:SourceType>
    <b:Guid>{D339C438-7F89-4D92-8FB4-B16144A6D6A3}</b:Guid>
    <b:Title>A Practical Deployment Strategy for Digital Signatures and Seals in Fully Electronic AEC Processes</b:Title>
    <b:Year>2012</b:Year>
    <b:Publisher>Fiatech</b:Publisher>
    <b:RefOrder>76</b:RefOrder>
  </b:Source>
  <b:Source>
    <b:Tag>HDS8</b:Tag>
    <b:SourceType>JournalArticle</b:SourceType>
    <b:Guid>{98E50928-A320-4BED-88AC-C952374E787C}</b:Guid>
    <b:Title>Digital Signatures and Electronic Records</b:Title>
    <b:Year>2005</b:Year>
    <b:Publisher>Expertisecentrum DAVID vzw</b:Publisher>
    <b:Author>
      <b:Author>
        <b:NameList>
          <b:Person>
            <b:Last>Boudrez</b:Last>
            <b:First>F.</b:First>
          </b:Person>
        </b:NameList>
      </b:Author>
    </b:Author>
    <b:JournalName>International Journal on Recorded Information</b:JournalName>
    <b:Pages>179-193</b:Pages>
    <b:Volume>7</b:Volume>
    <b:Issue>2</b:Issue>
    <b:RefOrder>77</b:RefOrder>
  </b:Source>
  <b:Source>
    <b:Tag>HDS13</b:Tag>
    <b:SourceType>BookSection</b:SourceType>
    <b:Guid>{6E17DCF5-F643-4CCB-AF3A-4AA043A629C7}</b:Guid>
    <b:Title>History of Digital Signature Schemes</b:Title>
    <b:Year>2005</b:Year>
    <b:Publisher>Springer Berlin Heidelberg</b:Publisher>
    <b:BookTitle>Digital Signature Schemes</b:BookTitle>
    <b:Pages>11-32</b:Pages>
    <b:Author>
      <b:Author>
        <b:NameList>
          <b:Person>
            <b:Last>Pfitzmann</b:Last>
            <b:First>B.</b:First>
          </b:Person>
        </b:NameList>
      </b:Author>
    </b:Author>
    <b:RefOrder>78</b:RefOrder>
  </b:Source>
  <b:Source>
    <b:Tag>DE3</b:Tag>
    <b:SourceType>Report</b:SourceType>
    <b:Guid>{86657194-35CB-4B24-9DD7-86B88C8206FC}</b:Guid>
    <b:Title>Fully Homomorphic Encryption Scheme with Symmetric Keys</b:Title>
    <b:Year>2013</b:Year>
    <b:Publisher>Master of Technology</b:Publisher>
    <b:Author>
      <b:Author>
        <b:NameList>
          <b:Person>
            <b:Last>Sharma</b:Last>
            <b:First>I.</b:First>
          </b:Person>
        </b:NameList>
      </b:Author>
    </b:Author>
    <b:City>Rajasthan Technical University</b:City>
    <b:RefOrder>79</b:RefOrder>
  </b:Source>
  <b:Source>
    <b:Tag>DE9</b:Tag>
    <b:SourceType>ConferenceProceedings</b:SourceType>
    <b:Guid>{C9669FC8-3A15-4F32-892D-86ABBC567965}</b:Guid>
    <b:Title>Homomorphic Encryption Method Applied to Cloud Computing</b:Title>
    <b:Year>2012</b:Year>
    <b:JournalName>Network Security and Systems 2012 National Days of</b:JournalName>
    <b:Pages>86-89</b:Pages>
    <b:Author>
      <b:Author>
        <b:NameList>
          <b:Person>
            <b:Last>Tebaa</b:Last>
            <b:First>M.</b:First>
          </b:Person>
          <b:Person>
            <b:Last>El Hajji</b:Last>
            <b:First>S.</b:First>
          </b:Person>
          <b:Person>
            <b:Last>El Ghazi</b:Last>
            <b:First>A.</b:First>
          </b:Person>
        </b:NameList>
      </b:Author>
    </b:Author>
    <b:ConferenceName>Proceedings of the World Congress on Engineering </b:ConferenceName>
    <b:City>London, UK</b:City>
    <b:RefOrder>80</b:RefOrder>
  </b:Source>
  <b:Source>
    <b:Tag>DE27</b:Tag>
    <b:SourceType>InternetSite</b:SourceType>
    <b:Guid>{BF704B91-0043-48EF-869C-227045E6A332}</b:Guid>
    <b:Title>Making Cloud Computing more Secure Homomorphic Encryption</b:Title>
    <b:Year>2011</b:Year>
    <b:ProductionCompany>MIT Technology Review</b:ProductionCompany>
    <b:URL>http://www2.technologyreview.com/articule/423683/homomorphic-encryption</b:URL>
    <b:Author>
      <b:Author>
        <b:NameList>
          <b:Person>
            <b:Last>Naone</b:Last>
            <b:First>E.</b:First>
          </b:Person>
        </b:NameList>
      </b:Author>
    </b:Author>
    <b:RefOrder>81</b:RefOrder>
  </b:Source>
  <b:Source>
    <b:Tag>DE17</b:Tag>
    <b:SourceType>ConferenceProceedings</b:SourceType>
    <b:Guid>{BA38E21A-0D4C-491D-A87A-AC9B5D0A9408}</b:Guid>
    <b:Title>Cryptography Challenges for Computational Privacy in Public Clouds</b:Title>
    <b:Year>2013</b:Year>
    <b:Author>
      <b:Author>
        <b:NameList>
          <b:Person>
            <b:Last>Sashank</b:Last>
            <b:First>D.</b:First>
          </b:Person>
        </b:NameList>
      </b:Author>
    </b:Author>
    <b:ConferenceName>Cloud Computing in Emerging Markets (CCEM), 2013 IEEE International Conference</b:ConferenceName>
    <b:City>Bangalore</b:City>
    <b:RefOrder>82</b:RefOrder>
  </b:Source>
  <b:Source>
    <b:Tag>DE43</b:Tag>
    <b:SourceType>Report</b:SourceType>
    <b:Guid>{FD394466-C9A7-4DCE-B34C-5B3CD0E7C8A9}</b:Guid>
    <b:Title>Computing on Encrypted Data</b:Title>
    <b:Year>2013</b:Year>
    <b:Author>
      <b:Author>
        <b:NameList>
          <b:Person>
            <b:Last>Vaikuntanathan</b:Last>
            <b:First>V.</b:First>
          </b:Person>
        </b:NameList>
      </b:Author>
    </b:Author>
    <b:Publisher>MIT Electrical Engineering &amp; Computer Science (EECS)</b:Publisher>
    <b:City>Lecture</b:City>
    <b:RefOrder>83</b:RefOrder>
  </b:Source>
  <b:Source>
    <b:Tag>DE2</b:Tag>
    <b:SourceType>Report</b:SourceType>
    <b:Guid>{102CB310-7E5E-46F1-85FF-A55FD7D3C8E3}</b:Guid>
    <b:Title>Improving the Efficiency of Homomorphic Encryption Schemes</b:Title>
    <b:Year>2013</b:Year>
    <b:Author>
      <b:Author>
        <b:NameList>
          <b:Person>
            <b:Last>Hu</b:Last>
            <b:First>Y.</b:First>
          </b:Person>
        </b:NameList>
      </b:Author>
    </b:Author>
    <b:Publisher>PhD</b:Publisher>
    <b:City>Worcester Polytechnic Institute.</b:City>
    <b:RefOrder>84</b:RefOrder>
  </b:Source>
  <b:Source>
    <b:Tag>DE13</b:Tag>
    <b:SourceType>Report</b:SourceType>
    <b:Guid>{74EBC3B1-68BC-4C2E-AD30-0D461FCF5CA9}</b:Guid>
    <b:Title>Homomorphic Encryption: Theory &amp; Application</b:Title>
    <b:Publisher>National Institute of Science &amp; Technology</b:Publisher>
    <b:City>Odisha</b:City>
    <b:Author>
      <b:Author>
        <b:NameList>
          <b:Person>
            <b:Last>Sen</b:Last>
            <b:First>J.</b:First>
          </b:Person>
        </b:NameList>
      </b:Author>
    </b:Author>
    <b:Year>2013</b:Year>
    <b:RefOrder>85</b:RefOrder>
  </b:Source>
  <b:Source>
    <b:Tag>DE48</b:Tag>
    <b:SourceType>Book</b:SourceType>
    <b:Guid>{F5B6EA50-823E-4BBE-A1A9-75E9BDC83BDD}</b:Guid>
    <b:Title>Homomorphic Encryption and Applications</b:Title>
    <b:Year>2014</b:Year>
    <b:Publisher>Springer International Publishing</b:Publisher>
    <b:Author>
      <b:Author>
        <b:NameList>
          <b:Person>
            <b:Last>Yi</b:Last>
            <b:First>X.</b:First>
          </b:Person>
          <b:Person>
            <b:Last>Paulet</b:Last>
            <b:First>R.</b:First>
          </b:Person>
          <b:Person>
            <b:Last>Bertino</b:Last>
            <b:First>E.</b:First>
          </b:Person>
        </b:NameList>
      </b:Author>
    </b:Author>
    <b:RefOrder>86</b:RefOrder>
  </b:Source>
  <b:Source>
    <b:Tag>DE24</b:Tag>
    <b:SourceType>JournalArticle</b:SourceType>
    <b:Guid>{88A65575-BBBB-41B3-8495-1FC21B22A534}</b:Guid>
    <b:Title>Homomorphic Encryption Schemes and Applications for a Secure Digital World</b:Title>
    <b:Year>2012</b:Year>
    <b:JournalName>Journal of Mobile, Embedded and Distributed Systems</b:JournalName>
    <b:Pages>224-232</b:Pages>
    <b:Volume>4</b:Volume>
    <b:Issue>4</b:Issue>
    <b:Author>
      <b:Author>
        <b:NameList>
          <b:Person>
            <b:Last>Maimut</b:Last>
            <b:First>D.</b:First>
          </b:Person>
          <b:Person>
            <b:Last>Patrascu</b:Last>
            <b:First>A.</b:First>
          </b:Person>
          <b:Person>
            <b:Last>SIMION</b:Last>
            <b:First>E.</b:First>
          </b:Person>
        </b:NameList>
      </b:Author>
    </b:Author>
    <b:RefOrder>87</b:RefOrder>
  </b:Source>
  <b:Source>
    <b:Tag>Jai12</b:Tag>
    <b:SourceType>JournalArticle</b:SourceType>
    <b:Guid>{7B2C474F-E3CE-4CA1-BCF5-143BD67B1286}</b:Guid>
    <b:Title>Implementation and Analysis of Homomorphic Encryption Schemes</b:Title>
    <b:JournalName>International Journal on Cryptography and Information Security</b:JournalName>
    <b:Year>2012</b:Year>
    <b:Pages>28-44</b:Pages>
    <b:Volume>2</b:Volume>
    <b:Issue>2</b:Issue>
    <b:Author>
      <b:Author>
        <b:NameList>
          <b:Person>
            <b:Last>Jain</b:Last>
            <b:First>N.</b:First>
          </b:Person>
          <b:Person>
            <b:Last>Pal</b:Last>
            <b:First>S.</b:First>
          </b:Person>
          <b:Person>
            <b:Last>Upadhyay</b:Last>
            <b:First>D.</b:First>
          </b:Person>
        </b:NameList>
      </b:Author>
    </b:Author>
    <b:RefOrder>88</b:RefOrder>
  </b:Source>
  <b:Source>
    <b:Tag>Moh13</b:Tag>
    <b:SourceType>Report</b:SourceType>
    <b:Guid>{9D79BFA6-395F-442E-A711-EC14EA79532E}</b:Guid>
    <b:Title>Secure Data Storage on the Cloud using Homomorphic Encryption</b:Title>
    <b:Year>2013</b:Year>
    <b:City>National Institute of Technology Rourkela, India</b:City>
    <b:Publisher>Master of Technology in Computer Science and Engineering</b:Publisher>
    <b:Author>
      <b:Author>
        <b:NameList>
          <b:Person>
            <b:Last>Mohanty</b:Last>
            <b:First>M.</b:First>
          </b:Person>
        </b:NameList>
      </b:Author>
    </b:Author>
    <b:RefOrder>89</b:RefOrder>
  </b:Source>
  <b:Source>
    <b:Tag>DE44</b:Tag>
    <b:SourceType>ConferenceProceedings</b:SourceType>
    <b:Guid>{79C8A136-3BAF-4210-ABAD-D14836307019}</b:Guid>
    <b:Title>A Generalisation, a Simplification and some Applications of Paillier’s Probabilistic Public-Key System</b:Title>
    <b:Year>2000</b:Year>
    <b:Publisher>Basic Research in Computer Science</b:Publisher>
    <b:Author>
      <b:Author>
        <b:NameList>
          <b:Person>
            <b:Last>Damgard</b:Last>
            <b:First>I.</b:First>
          </b:Person>
          <b:Person>
            <b:Last>Jurik</b:Last>
            <b:First>M.</b:First>
          </b:Person>
        </b:NameList>
      </b:Author>
    </b:Author>
    <b:City>London, UK</b:City>
    <b:ConferenceName>Proceedings of the 4th International Workshop on Practice and Theory in Public Key Cryptography: Public Key Cryptography</b:ConferenceName>
    <b:RefOrder>90</b:RefOrder>
  </b:Source>
  <b:Source>
    <b:Tag>DE46</b:Tag>
    <b:SourceType>Report</b:SourceType>
    <b:Guid>{FB12A751-DF39-42D0-8C79-19387868452F}</b:Guid>
    <b:Title>An Efficient Semantically Secure Elliptic Curve Cryptosystem Based on KMOV</b:Title>
    <b:Author>
      <b:Author>
        <b:NameList>
          <b:Person>
            <b:Last>Galindo</b:Last>
            <b:First>D.</b:First>
          </b:Person>
          <b:Person>
            <b:Last>Martin</b:Last>
            <b:First>S.</b:First>
          </b:Person>
          <b:Person>
            <b:Last>Morillo</b:Last>
            <b:First>P.</b:First>
          </b:Person>
          <b:Person>
            <b:Last>Villar</b:Last>
            <b:First>J.</b:First>
          </b:Person>
        </b:NameList>
      </b:Author>
    </b:Author>
    <b:Year>2002</b:Year>
    <b:RefOrder>91</b:RefOrder>
  </b:Source>
  <b:Source>
    <b:Tag>DE8</b:Tag>
    <b:SourceType>ConferenceProceedings</b:SourceType>
    <b:Guid>{B1E97C7E-AAF2-42EA-8A49-ABDA44C270C7}</b:Guid>
    <b:Title>A Algorithm of Fully Homomorphic Encryption</b:Title>
    <b:Year>2012</b:Year>
    <b:ConferenceName>9th International Conference on Fuzzy Systems and Knowledge Discovery (FSKD 2012)</b:ConferenceName>
    <b:Author>
      <b:Author>
        <b:NameList>
          <b:Person>
            <b:Last>Xiang</b:Last>
            <b:First>G.</b:First>
          </b:Person>
          <b:Person>
            <b:Last>Yu</b:Last>
            <b:First>B.</b:First>
          </b:Person>
          <b:Person>
            <b:Last>Zhu</b:Last>
            <b:First>P.</b:First>
          </b:Person>
        </b:NameList>
      </b:Author>
    </b:Author>
    <b:City>Chongging, Sichuan, China</b:City>
    <b:RefOrder>92</b:RefOrder>
  </b:Source>
  <b:Source>
    <b:Tag>DE11</b:Tag>
    <b:SourceType>Report</b:SourceType>
    <b:Guid>{83235646-20D0-40E1-9DB6-8DA4CFD4199C}</b:Guid>
    <b:Title>A Fully Homomorphic Scheme</b:Title>
    <b:Year>2009</b:Year>
    <b:Author>
      <b:Author>
        <b:NameList>
          <b:Person>
            <b:Last>Gentry</b:Last>
            <b:First>C.</b:First>
          </b:Person>
        </b:NameList>
      </b:Author>
    </b:Author>
    <b:Publisher>PhD</b:Publisher>
    <b:City>Stanford University</b:City>
    <b:RefOrder>93</b:RefOrder>
  </b:Source>
  <b:Source>
    <b:Tag>PC56</b:Tag>
    <b:SourceType>JournalArticle</b:SourceType>
    <b:Guid>{FBD7E18A-88CA-4A01-9D75-9805F71C54F1}</b:Guid>
    <b:Title>Cloud Computing Security: The Scientific Challenge, and a Survey of Solutions</b:Title>
    <b:Year>2013</b:Year>
    <b:Pages>2263-2268</b:Pages>
    <b:JournalName>The Journal of Systems and Software</b:JournalName>
    <b:Volume>86</b:Volume>
    <b:Author>
      <b:Author>
        <b:NameList>
          <b:Person>
            <b:Last>Ryan</b:Last>
            <b:First>M.</b:First>
          </b:Person>
        </b:NameList>
      </b:Author>
    </b:Author>
    <b:Issue>9</b:Issue>
    <b:RefOrder>94</b:RefOrder>
  </b:Source>
  <b:Source>
    <b:Tag>QR1</b:Tag>
    <b:SourceType>Report</b:SourceType>
    <b:Guid>{7A8671FA-B39E-4DA4-9110-9A311D91EABB}</b:Guid>
    <b:Author>
      <b:Author>
        <b:Corporate>DENSO</b:Corporate>
      </b:Author>
    </b:Author>
    <b:Title>QR Code Essentials</b:Title>
    <b:Year>2011</b:Year>
    <b:Publisher>DENSO</b:Publisher>
    <b:RefOrder>95</b:RefOrder>
  </b:Source>
  <b:Source>
    <b:Tag>QR2</b:Tag>
    <b:SourceType>JournalArticle</b:SourceType>
    <b:Guid>{2BF79CC3-2885-45C4-993D-93491734D468}</b:Guid>
    <b:Title>A Survey on QR Codes: in context of Research and Application</b:Title>
    <b:Year>2014</b:Year>
    <b:JournalName>International Journal of Emerging Technology and Advanced Engineering</b:JournalName>
    <b:Pages>258-262</b:Pages>
    <b:Volume>4</b:Volume>
    <b:Issue>3</b:Issue>
    <b:Author>
      <b:Author>
        <b:NameList>
          <b:Person>
            <b:Last>Pandya</b:Last>
            <b:First>K.</b:First>
          </b:Person>
          <b:Person>
            <b:Last>Galiyawala</b:Last>
            <b:First>H.</b:First>
          </b:Person>
        </b:NameList>
      </b:Author>
    </b:Author>
    <b:RefOrder>96</b:RefOrder>
  </b:Source>
  <b:Source>
    <b:Tag>QR3</b:Tag>
    <b:SourceType>JournalArticle</b:SourceType>
    <b:Guid>{41D60389-523E-4B1B-A7BF-797757116882}</b:Guid>
    <b:Title>A Review on 1D &amp; 2D Barcode with QR Code Basic Structure and Characteristics</b:Title>
    <b:JournalName>International Journal of Futuristic Trends in Engineering and Technology</b:JournalName>
    <b:Year>2014</b:Year>
    <b:Pages>4-7</b:Pages>
    <b:Volume>4</b:Volume>
    <b:Issue>1</b:Issue>
    <b:Author>
      <b:Author>
        <b:NameList>
          <b:Person>
            <b:Last>Rinkalkumar</b:Last>
            <b:First>R.</b:First>
          </b:Person>
        </b:NameList>
      </b:Author>
    </b:Author>
    <b:RefOrder>97</b:RefOrder>
  </b:Source>
  <b:Source>
    <b:Tag>QR4</b:Tag>
    <b:SourceType>Report</b:SourceType>
    <b:Guid>{2FA6591D-5409-48B2-ABC3-876E733590B2}</b:Guid>
    <b:Title>Security of QR Codes</b:Title>
    <b:Year>2013</b:Year>
    <b:Publisher>Master in Security and Mobile Computing</b:Publisher>
    <b:Author>
      <b:Author>
        <b:NameList>
          <b:Person>
            <b:Last>Kapsalis</b:Last>
            <b:First>I.</b:First>
          </b:Person>
        </b:NameList>
      </b:Author>
    </b:Author>
    <b:City>Norwegian University of Science and Technology</b:City>
    <b:RefOrder>98</b:RefOrder>
  </b:Source>
  <b:Source>
    <b:Tag>DS31</b:Tag>
    <b:SourceType>JournalArticle</b:SourceType>
    <b:Guid>{C38AEDA7-62C2-4EBF-BF10-A6EEFF993333}</b:Guid>
    <b:Title>MuR-DPA: Top-Down Levelled Multi-Replica Merkle Hash Tree Based Secure Public Auditing for Dynamic Big Data Storage on Cloud</b:Title>
    <b:Year>2015</b:Year>
    <b:Pages>2609-2622</b:Pages>
    <b:JournalName>IEEE TRANSACTIONS ON COMPUTERS</b:JournalName>
    <b:Volume>64</b:Volume>
    <b:Issue>9</b:Issue>
    <b:Author>
      <b:Author>
        <b:NameList>
          <b:Person>
            <b:Last>Chang</b:Last>
            <b:First>L.</b:First>
          </b:Person>
          <b:Person>
            <b:Last>Rajiv</b:Last>
            <b:First>R.</b:First>
          </b:Person>
          <b:Person>
            <b:Last>Chi</b:Last>
            <b:First>Y.</b:First>
          </b:Person>
          <b:Person>
            <b:Last>Xuyun</b:Last>
            <b:First>Z.</b:First>
          </b:Person>
          <b:Person>
            <b:Last>Lizhe</b:Last>
            <b:First>W.</b:First>
          </b:Person>
          <b:Person>
            <b:Last>Jinjun</b:Last>
            <b:First>C.</b:First>
          </b:Person>
        </b:NameList>
      </b:Author>
    </b:Author>
    <b:RefOrder>101</b:RefOrder>
  </b:Source>
  <b:Source>
    <b:Tag>DS29</b:Tag>
    <b:SourceType>JournalArticle</b:SourceType>
    <b:Guid>{57CF2C1A-394B-4FE1-9F8C-8DB95BAC7D5B}</b:Guid>
    <b:Author>
      <b:Author>
        <b:NameList>
          <b:Person>
            <b:Last>Yu</b:Last>
            <b:First>Yong</b:First>
          </b:Person>
          <b:Person>
            <b:Last>Au</b:Last>
            <b:First>Man</b:First>
            <b:Middle>Ho</b:Middle>
          </b:Person>
          <b:Person>
            <b:Last>Mu</b:Last>
            <b:First>Yi</b:First>
          </b:Person>
          <b:Person>
            <b:Last>Tang</b:Last>
            <b:First>Shaohua</b:First>
          </b:Person>
          <b:Person>
            <b:Last>Ren</b:Last>
            <b:First>Jian</b:First>
          </b:Person>
          <b:Person>
            <b:Last>Susilo</b:Last>
            <b:First>Willy</b:First>
          </b:Person>
          <b:Person>
            <b:Last>Dong</b:Last>
            <b:First>Liju</b:First>
          </b:Person>
        </b:NameList>
      </b:Author>
    </b:Author>
    <b:Title>Enhanced Privacy of a Remote Data Integrity-Checking Protocol for Secure Cloud Storage</b:Title>
    <b:JournalName>International Journal of Information Security</b:JournalName>
    <b:Year>2015</b:Year>
    <b:Pages>307-318</b:Pages>
    <b:Volume>14</b:Volume>
    <b:Issue>4</b:Issue>
    <b:RefOrder>102</b:RefOrder>
  </b:Source>
  <b:Source>
    <b:Tag>AD09</b:Tag>
    <b:SourceType>Report</b:SourceType>
    <b:Guid>{121CFC7A-B5C6-4E51-B194-A2AE4464089D}</b:Guid>
    <b:Title>Efficient Integrity Verification of Replicated Data in Cloud</b:Title>
    <b:Year>2013</b:Year>
    <b:Publisher>Master of Science in Computer Science</b:Publisher>
    <b:Author>
      <b:Author>
        <b:NameList>
          <b:Person>
            <b:Last>Mukundan</b:Last>
            <b:First>R.</b:First>
          </b:Person>
        </b:NameList>
      </b:Author>
    </b:Author>
    <b:City>Massouri University of Science and Technology</b:City>
    <b:RefOrder>103</b:RefOrder>
  </b:Source>
  <b:Source>
    <b:Tag>DS23</b:Tag>
    <b:SourceType>ConferenceProceedings</b:SourceType>
    <b:Guid>{D816802E-B503-49F1-8CC2-5A630DA9AA38}</b:Guid>
    <b:Title>Provable Data Possession at Untrusted Stores</b:Title>
    <b:Year>2007</b:Year>
    <b:Pages>598-610</b:Pages>
    <b:Author>
      <b:Author>
        <b:NameList>
          <b:Person>
            <b:Last>Ateniese</b:Last>
            <b:First>Giuseppe</b:First>
          </b:Person>
          <b:Person>
            <b:Last>Burns</b:Last>
            <b:First>Randal</b:First>
          </b:Person>
          <b:Person>
            <b:Last>Curtmola</b:Last>
            <b:First>Reza</b:First>
          </b:Person>
          <b:Person>
            <b:Last>Herring</b:Last>
            <b:First>Joseph</b:First>
          </b:Person>
          <b:Person>
            <b:Last>Kissner</b:Last>
            <b:First>Lea</b:First>
          </b:Person>
          <b:Person>
            <b:Last>Peterson</b:Last>
            <b:First>Zachary</b:First>
          </b:Person>
          <b:Person>
            <b:Last>Song</b:Last>
            <b:First>Dawn</b:First>
          </b:Person>
        </b:NameList>
      </b:Author>
    </b:Author>
    <b:ConferenceName>ACM Conf. Computer and Comm. Security  (CCS ’07)</b:ConferenceName>
    <b:City> Alexandria, Virginia</b:City>
    <b:RefOrder>104</b:RefOrder>
  </b:Source>
  <b:Source>
    <b:Tag>DS24</b:Tag>
    <b:SourceType>JournalArticle</b:SourceType>
    <b:Guid>{5200A289-A955-4916-BB37-3F6AF70C1CB3}</b:Guid>
    <b:Title>Data Integrity Proof Techniques in Cloud Storage</b:Title>
    <b:Author>
      <b:Author>
        <b:NameList>
          <b:Person>
            <b:Last>Khalkar</b:Last>
            <b:Middle>G.</b:Middle>
            <b:First>Rohini</b:First>
          </b:Person>
          <b:Person>
            <b:Last>Patil</b:Last>
            <b:Middle>H.</b:Middle>
            <b:First>S.</b:First>
          </b:Person>
        </b:NameList>
      </b:Author>
    </b:Author>
    <b:JournalName>International Journal of Computer Engineering &amp; Technology</b:JournalName>
    <b:Year>2013</b:Year>
    <b:Pages>454-458</b:Pages>
    <b:Volume>4</b:Volume>
    <b:Issue>2</b:Issue>
    <b:RefOrder>105</b:RefOrder>
  </b:Source>
  <b:Source>
    <b:Tag>DS25</b:Tag>
    <b:SourceType>ConferenceProceedings</b:SourceType>
    <b:Guid>{F0615C2C-1E62-4B30-A180-DDB7322F8276}</b:Guid>
    <b:Author>
      <b:Author>
        <b:NameList>
          <b:Person>
            <b:Last>Ateniese</b:Last>
            <b:First>Giuseppe</b:First>
          </b:Person>
          <b:Person>
            <b:Last>Pietro</b:Last>
            <b:First>Roberto,</b:First>
            <b:Middle>D.</b:Middle>
          </b:Person>
          <b:Person>
            <b:Last>Mancini</b:Last>
            <b:First>Luigi,</b:First>
            <b:Middle>V.</b:Middle>
          </b:Person>
          <b:Person>
            <b:Last>Tsudik</b:Last>
            <b:First>Gene</b:First>
          </b:Person>
        </b:NameList>
      </b:Author>
    </b:Author>
    <b:Title>Scalable and Efficient Provable Data Possession</b:Title>
    <b:Year>2008</b:Year>
    <b:ConferenceName>Proceedings of the 4th International Conference on Security and Privacy in Communication Netowrks</b:ConferenceName>
    <b:City>Istanbul, Turkey</b:City>
    <b:RefOrder>106</b:RefOrder>
  </b:Source>
  <b:Source>
    <b:Tag>DS34</b:Tag>
    <b:SourceType>JournalArticle</b:SourceType>
    <b:Guid>{B156AD5F-3A6E-4C07-ABAC-5B3F09F8950B}</b:Guid>
    <b:Title>Enabling Public Auditability and Data Dynamics for Storage Security in Cloud Computing</b:Title>
    <b:Year>2011</b:Year>
    <b:Author>
      <b:Author>
        <b:NameList>
          <b:Person>
            <b:Last>Wang</b:Last>
            <b:First>Q.</b:First>
          </b:Person>
          <b:Person>
            <b:Last>Wang</b:Last>
            <b:First>C.</b:First>
          </b:Person>
          <b:Person>
            <b:Last>Ren</b:Last>
            <b:First>K.</b:First>
          </b:Person>
          <b:Person>
            <b:Last>Lou</b:Last>
            <b:First>W.</b:First>
          </b:Person>
          <b:Person>
            <b:Last>Li</b:Last>
            <b:First>J.</b:First>
          </b:Person>
        </b:NameList>
      </b:Author>
    </b:Author>
    <b:JournalName>IEEE Transactions on Parallel and Distributed Systems</b:JournalName>
    <b:Pages>847-859</b:Pages>
    <b:Volume>22</b:Volume>
    <b:Issue>5</b:Issue>
    <b:RefOrder>107</b:RefOrder>
  </b:Source>
  <b:Source>
    <b:Tag>Cur08</b:Tag>
    <b:SourceType>ConferenceProceedings</b:SourceType>
    <b:Guid>{BF8251C9-F335-458B-96D3-A1F5C1570758}</b:Guid>
    <b:Title>MR-PDP: Multiple-replica Provable Data Possession</b:Title>
    <b:Year>2008</b:Year>
    <b:ConferenceName>International Conference on Distributed Computing Systems</b:ConferenceName>
    <b:Author>
      <b:Author>
        <b:NameList>
          <b:Person>
            <b:Last>Curtmola</b:Last>
            <b:First>R.</b:First>
          </b:Person>
          <b:Person>
            <b:Last>Khan</b:Last>
            <b:First>O.</b:First>
          </b:Person>
          <b:Person>
            <b:Last>Burns</b:Last>
            <b:First>R.</b:First>
          </b:Person>
          <b:Person>
            <b:Last>Ateniese</b:Last>
            <b:First>G.</b:First>
          </b:Person>
        </b:NameList>
      </b:Author>
    </b:Author>
    <b:City>Beijing, China</b:City>
    <b:RefOrder>108</b:RefOrder>
  </b:Source>
  <b:Source>
    <b:Tag>AD7</b:Tag>
    <b:SourceType>JournalArticle</b:SourceType>
    <b:Guid>{224D6F7C-6853-45E9-A950-0EF144C602C2}</b:Guid>
    <b:Title>Efficient Integrity Verification of Replicated Data in Cloud Using Homomorphic Encryption</b:Title>
    <b:JournalName>Distributed and Parallel Databases</b:JournalName>
    <b:Year>2014</b:Year>
    <b:Pages>507–534</b:Pages>
    <b:Volume>32</b:Volume>
    <b:Author>
      <b:Author>
        <b:NameList>
          <b:Person>
            <b:Last>Mukundan</b:Last>
            <b:First>R.</b:First>
          </b:Person>
          <b:Person>
            <b:Last>Madria</b:Last>
            <b:First>S.</b:First>
          </b:Person>
          <b:Person>
            <b:Last>Linderman</b:Last>
            <b:First>M.</b:First>
          </b:Person>
        </b:NameList>
      </b:Author>
    </b:Author>
    <b:Issue>4</b:Issue>
    <b:RefOrder>109</b:RefOrder>
  </b:Source>
  <b:Source>
    <b:Tag>DS26</b:Tag>
    <b:SourceType>ConferenceProceedings</b:SourceType>
    <b:Guid>{4171AF12-C04C-4F47-BC17-24B320DDB346}</b:Guid>
    <b:Title>Dynamic Provable Data Possession</b:Title>
    <b:Year>2009</b:Year>
    <b:ConferenceName>Proceedings of the 16th ACM conference on Computer and Communications Security</b:ConferenceName>
    <b:Author>
      <b:Author>
        <b:NameList>
          <b:Person>
            <b:Last>Erway</b:Last>
            <b:Middle>Chris</b:Middle>
            <b:First>C.</b:First>
          </b:Person>
          <b:Person>
            <b:Last>Kupcu</b:Last>
            <b:First>Alptekin</b:First>
          </b:Person>
          <b:Person>
            <b:Last>Papamanthou</b:Last>
            <b:First>Charalampos</b:First>
          </b:Person>
          <b:Person>
            <b:Last>Tamassia</b:Last>
            <b:First>Roberto</b:First>
          </b:Person>
        </b:NameList>
      </b:Author>
    </b:Author>
    <b:City>Chicago, IL, USA</b:City>
    <b:RefOrder>110</b:RefOrder>
  </b:Source>
  <b:Source>
    <b:Tag>DS27</b:Tag>
    <b:SourceType>ConferenceProceedings</b:SourceType>
    <b:Guid>{24AA1714-ECDF-4D86-9236-1DBA913AA79A}</b:Guid>
    <b:Title>Compact Proofs of Retrievability</b:Title>
    <b:Year>2008</b:Year>
    <b:ConferenceName>14th International Conference on the Theory and Application of Cryptology and Information Security</b:ConferenceName>
    <b:Author>
      <b:Author>
        <b:NameList>
          <b:Person>
            <b:Last>Shacham</b:Last>
            <b:First>H.</b:First>
          </b:Person>
          <b:Person>
            <b:Last>Waters</b:Last>
            <b:First>B.</b:First>
          </b:Person>
        </b:NameList>
      </b:Author>
    </b:Author>
    <b:City>Melbourne, Australia</b:City>
    <b:RefOrder>111</b:RefOrder>
  </b:Source>
  <b:Source>
    <b:Tag>Dan04</b:Tag>
    <b:SourceType>JournalArticle</b:SourceType>
    <b:Guid>{6F395BF7-3D1E-41CD-BA8C-CC941E60AFE4}</b:Guid>
    <b:Title>Short Signatures from the Weil Pairing</b:Title>
    <b:Year>2004</b:Year>
    <b:Author>
      <b:Author>
        <b:NameList>
          <b:Person>
            <b:Last>Boneh</b:Last>
            <b:First>Dan</b:First>
          </b:Person>
          <b:Person>
            <b:Last>Lynn</b:Last>
            <b:First>Ben</b:First>
          </b:Person>
          <b:Person>
            <b:Last>Shacham</b:Last>
            <b:First>Hovav</b:First>
          </b:Person>
        </b:NameList>
      </b:Author>
    </b:Author>
    <b:JournalName>Journal of Cryptology</b:JournalName>
    <b:Pages>297-391</b:Pages>
    <b:Volume>17</b:Volume>
    <b:Issue>4</b:Issue>
    <b:RefOrder>112</b:RefOrder>
  </b:Source>
  <b:Source>
    <b:Tag>AG12</b:Tag>
    <b:SourceType>ConferenceProceedings</b:SourceType>
    <b:Guid>{303618F7-A4D5-44F8-8AF2-7C205B2973D7}</b:Guid>
    <b:Title>Proofs of Retrievability: Theory and Implementation</b:Title>
    <b:Year>2009</b:Year>
    <b:City>New York</b:City>
    <b:ConferenceName>CCSW '09 Proceedings of the 2009 ACM workshop on Cloud Computing Security</b:ConferenceName>
    <b:Author>
      <b:Author>
        <b:NameList>
          <b:Person>
            <b:Last>Bowers</b:Last>
            <b:First>K.</b:First>
          </b:Person>
          <b:Person>
            <b:Last>Juels</b:Last>
            <b:First>A.</b:First>
          </b:Person>
          <b:Person>
            <b:Last>Oprea</b:Last>
            <b:First>A.</b:First>
          </b:Person>
        </b:NameList>
      </b:Author>
    </b:Author>
    <b:RefOrder>113</b:RefOrder>
  </b:Source>
  <b:Source>
    <b:Tag>AG9</b:Tag>
    <b:SourceType>JournalArticle</b:SourceType>
    <b:Guid>{3732D9E6-754E-4F6B-B2AE-3D022547BBD5}</b:Guid>
    <b:Title>Data Integrity of Cloud Data Storages (CDSs) in Cloud</b:Title>
    <b:Year>2013</b:Year>
    <b:JournalName>International Journal of Advanced Research in Computer Science and Software Engineering</b:JournalName>
    <b:Pages>588-592</b:Pages>
    <b:Volume>3</b:Volume>
    <b:Issue>3</b:Issue>
    <b:Author>
      <b:Author>
        <b:NameList>
          <b:Person>
            <b:Last>Rawat</b:Last>
            <b:First>S.</b:First>
          </b:Person>
          <b:Person>
            <b:Last>Chowdhary</b:Last>
            <b:First>R.</b:First>
          </b:Person>
          <b:Person>
            <b:Last>Bansal</b:Last>
            <b:First>A.</b:First>
          </b:Person>
        </b:NameList>
      </b:Author>
    </b:Author>
    <b:RefOrder>114</b:RefOrder>
  </b:Source>
  <b:Source>
    <b:Tag>AG13</b:Tag>
    <b:SourceType>ConferenceProceedings</b:SourceType>
    <b:Guid>{59D9701C-B06E-4704-8AB1-D758C2ED34EE}</b:Guid>
    <b:Title>HAIL: A High-Availability and Integrity Layer for Cloud Storage</b:Title>
    <b:Year>2009</b:Year>
    <b:ConferenceName>CCS '09 Proceedings of the 16th ACM Conference on Computer and Communications Security</b:ConferenceName>
    <b:City>New York</b:City>
    <b:Author>
      <b:Author>
        <b:NameList>
          <b:Person>
            <b:Last>Bowers</b:Last>
            <b:First>K.</b:First>
          </b:Person>
          <b:Person>
            <b:Last>Juels</b:Last>
            <b:First>A.</b:First>
          </b:Person>
          <b:Person>
            <b:Last>Oprea</b:Last>
            <b:First>A.</b:First>
          </b:Person>
        </b:NameList>
      </b:Author>
    </b:Author>
    <b:RefOrder>115</b:RefOrder>
  </b:Source>
  <b:Source>
    <b:Tag>DS28</b:Tag>
    <b:SourceType>BookSection</b:SourceType>
    <b:Guid>{D932C1C8-9FFE-48DE-B653-DC7D3DCBCC89}</b:Guid>
    <b:Title>Remote Integrity Checking</b:Title>
    <b:Author>
      <b:Author>
        <b:NameList>
          <b:Person>
            <b:Last>Deswarte</b:Last>
            <b:First>Yves</b:First>
          </b:Person>
          <b:Person>
            <b:Last>Quisquater</b:Last>
            <b:First>Jean-Jacques</b:First>
          </b:Person>
          <b:Person>
            <b:Last>Saïdane</b:Last>
            <b:First>Ayda</b:First>
          </b:Person>
        </b:NameList>
      </b:Author>
    </b:Author>
    <b:Year>2003</b:Year>
    <b:Publisher>Springer</b:Publisher>
    <b:City> Lausanne, Switzerland</b:City>
    <b:Pages>1-11</b:Pages>
    <b:BookTitle>Integrity and Internal Control in Information Systems VI</b:BookTitle>
    <b:RefOrder>116</b:RefOrder>
  </b:Source>
  <b:Source>
    <b:Tag>DS7</b:Tag>
    <b:SourceType>JournalArticle</b:SourceType>
    <b:Guid>{EB9631C2-30FC-4047-9535-B0D8CB0985CD}</b:Guid>
    <b:Title>Data Integrity in Cloud Computing Security</b:Title>
    <b:Year>2013</b:Year>
    <b:JournalName>Journal of Theoretical and Applied Information Technology</b:JournalName>
    <b:Pages>571-581</b:Pages>
    <b:Volume>58</b:Volume>
    <b:Issue>3</b:Issue>
    <b:Author>
      <b:Author>
        <b:NameList>
          <b:Person>
            <b:Last>Al-Saiyd</b:Last>
            <b:Middle>A.</b:Middle>
            <b:First>Nedhal</b:First>
          </b:Person>
          <b:Person>
            <b:Last>Sail</b:Last>
            <b:First>Nada</b:First>
          </b:Person>
        </b:NameList>
      </b:Author>
    </b:Author>
    <b:RefOrder>117</b:RefOrder>
  </b:Source>
  <b:Source>
    <b:Tag>Ger03</b:Tag>
    <b:SourceType>ConferenceProceedings</b:SourceType>
    <b:Guid>{32CA49AF-5C03-4996-B70A-27591FCAB38C}</b:Guid>
    <b:Title>Establishing Trust in Distributed Storage Providers</b:Title>
    <b:Year>2003</b:Year>
    <b:Author>
      <b:Author>
        <b:NameList>
          <b:Person>
            <b:Last>Caronni</b:Last>
            <b:First>Germano</b:First>
          </b:Person>
          <b:Person>
            <b:Last>Waldvogel</b:Last>
            <b:First>Marcel</b:First>
          </b:Person>
        </b:NameList>
      </b:Author>
    </b:Author>
    <b:ConferenceName>IEEE P2P Conference</b:ConferenceName>
    <b:City>Linkoping</b:City>
    <b:RefOrder>118</b:RefOrder>
  </b:Source>
  <b:Source>
    <b:Tag>DS3</b:Tag>
    <b:SourceType>JournalArticle</b:SourceType>
    <b:Guid>{51C75C53-BE28-4E9D-ADF5-AECF39E2B8A0}</b:Guid>
    <b:Title>Efficient Integrity Checking Technique for Securing Client Data in Cloud Computing</b:Title>
    <b:JournalName>International Journal of Electrical &amp; Computer Sciences</b:JournalName>
    <b:Year>2011</b:Year>
    <b:Pages>41-45</b:Pages>
    <b:Volume>11</b:Volume>
    <b:Issue>5</b:Issue>
    <b:Author>
      <b:Author>
        <b:NameList>
          <b:Person>
            <b:Last>Attas</b:Last>
            <b:First>Dalia</b:First>
          </b:Person>
          <b:Person>
            <b:Last>Batrafi</b:Last>
            <b:First>Omar</b:First>
          </b:Person>
        </b:NameList>
      </b:Author>
    </b:Author>
    <b:RefOrder>119</b:RefOrder>
  </b:Source>
  <b:Source>
    <b:Tag>DS5</b:Tag>
    <b:SourceType>JournalArticle</b:SourceType>
    <b:Guid>{A0E3A923-96F6-4D8D-80B4-90D98731817D}</b:Guid>
    <b:Title>Framework for User Authenticity and Access Control Security over a Cloud</b:Title>
    <b:Year>2014</b:Year>
    <b:JournalName>International Journal on Computer Science and Engineering</b:JournalName>
    <b:Pages>138-141</b:Pages>
    <b:Volume>6</b:Volume>
    <b:Issue>4</b:Issue>
    <b:Author>
      <b:Author>
        <b:NameList>
          <b:Person>
            <b:Last>Wadhwa</b:Last>
            <b:First>A.</b:First>
          </b:Person>
          <b:Person>
            <b:Last>Gupta</b:Last>
            <b:First>V.</b:First>
          </b:Person>
        </b:NameList>
      </b:Author>
    </b:Author>
    <b:RefOrder>120</b:RefOrder>
  </b:Source>
  <b:Source>
    <b:Tag>Ag15</b:Tag>
    <b:SourceType>ConferenceProceedings</b:SourceType>
    <b:Guid>{EA852CEF-0752-41BD-827A-5B3B239A6E79}</b:Guid>
    <b:Title>CloudZone: Towards An Integrity Layer of Cloud Data Storage Based On Multi Agent System Architecture</b:Title>
    <b:Year>2011</b:Year>
    <b:ConferenceName>Open Systems (ICOS), 2011 IEEE Conference</b:ConferenceName>
    <b:City>Langkawi</b:City>
    <b:Author>
      <b:Author>
        <b:NameList>
          <b:Person>
            <b:Last>Talib</b:Last>
            <b:First>A.</b:First>
          </b:Person>
          <b:Person>
            <b:Last>Atan</b:Last>
            <b:First>R.</b:First>
          </b:Person>
          <b:Person>
            <b:Last>Abdullah</b:Last>
            <b:First>R.</b:First>
          </b:Person>
          <b:Person>
            <b:Last>Azrifah</b:Last>
            <b:First>M.</b:First>
          </b:Person>
        </b:NameList>
      </b:Author>
    </b:Author>
    <b:RefOrder>121</b:RefOrder>
  </b:Source>
  <b:Source>
    <b:Tag>DE49</b:Tag>
    <b:SourceType>Report</b:SourceType>
    <b:Guid>{173EB039-2307-4179-A956-A252A4820044}</b:Guid>
    <b:Title>Homomorphic Tallying with Paillier Cryptosystem</b:Title>
    <b:Year>2009</b:Year>
    <b:City>Rapperswil-Jona</b:City>
    <b:Author>
      <b:Author>
        <b:NameList>
          <b:Person>
            <b:Last>Choinyambuu</b:Last>
            <b:First>S.</b:First>
          </b:Person>
        </b:NameList>
      </b:Author>
    </b:Author>
    <b:Publisher>University of Applied Sciences Rapperswil (HSR)</b:Publisher>
    <b:RefOrder>122</b:RefOrder>
  </b:Source>
  <b:Source>
    <b:Tag>DE50</b:Tag>
    <b:SourceType>BookSection</b:SourceType>
    <b:Guid>{6BF3AB4F-52F0-49D8-AD2A-F322ADC2E314}</b:Guid>
    <b:Title>Encryption Performance Improvements of the Paillier Cryptosystem</b:Title>
    <b:Year>2015</b:Year>
    <b:Author>
      <b:Author>
        <b:NameList>
          <b:Person>
            <b:Last>Jost</b:Last>
            <b:First>C.</b:First>
          </b:Person>
          <b:Person>
            <b:Last>Lam</b:Last>
            <b:First>H.</b:First>
          </b:Person>
          <b:Person>
            <b:Last>Maximov</b:Last>
            <b:First>A.</b:First>
          </b:Person>
          <b:Person>
            <b:Last>Smeets</b:Last>
            <b:First>B.</b:First>
          </b:Person>
        </b:NameList>
      </b:Author>
    </b:Author>
    <b:BookTitle>International Association for Cryptologic Research (IACR)</b:BookTitle>
    <b:Pages>864</b:Pages>
    <b:RefOrder>123</b:RefOrder>
  </b:Source>
  <b:Source>
    <b:Tag>Sal16</b:Tag>
    <b:SourceType>JournalArticle</b:SourceType>
    <b:Guid>{9A3DA766-308D-40B7-8E86-F86AA7490040}</b:Guid>
    <b:Title>Data Security Using Cryptography and Steganography Techniques</b:Title>
    <b:Year>2016</b:Year>
    <b:JournalName> International Journal of Advanced Computer Science and Applications</b:JournalName>
    <b:Pages>390-397</b:Pages>
    <b:Volume>7</b:Volume>
    <b:Issue>6</b:Issue>
    <b:Author>
      <b:Author>
        <b:NameList>
          <b:Person>
            <b:Last>Saleh</b:Last>
            <b:First>M.</b:First>
          </b:Person>
          <b:Person>
            <b:Last>Aly</b:Last>
            <b:First>A.</b:First>
          </b:Person>
          <b:Person>
            <b:Last>Omara</b:Last>
            <b:First>F.</b:First>
          </b:Person>
        </b:NameList>
      </b:Author>
    </b:Author>
    <b:RefOrder>100</b:RefOrder>
  </b:Source>
  <b:Source>
    <b:Tag>Hat11</b:Tag>
    <b:SourceType>Report</b:SourceType>
    <b:Guid>{F3281E9F-BE8B-4A9A-8356-580611FF5006}</b:Guid>
    <b:Title>Hiding Information in Images</b:Title>
    <b:Year>2011</b:Year>
    <b:Publisher>Graduation Project</b:Publisher>
    <b:City>The British University in Egypt</b:City>
    <b:Author>
      <b:Author>
        <b:NameList>
          <b:Person>
            <b:Last>Hathout</b:Last>
            <b:First>B.</b:First>
          </b:Person>
          <b:Person>
            <b:Last>Ghoniemy</b:Last>
            <b:First>S.</b:First>
          </b:Person>
        </b:NameList>
      </b:Author>
    </b:Author>
    <b:RefOrder>99</b:RefOrder>
  </b:Source>
</b:Sources>
</file>

<file path=customXml/itemProps1.xml><?xml version="1.0" encoding="utf-8"?>
<ds:datastoreItem xmlns:ds="http://schemas.openxmlformats.org/officeDocument/2006/customXml" ds:itemID="{06D3EFCB-107C-444D-AC91-4AE3AE278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MSc_Final-Thesis_Template.dotx</Template>
  <TotalTime>230</TotalTime>
  <Pages>29</Pages>
  <Words>2364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Ghadeer.Mobasher</dc:creator>
  <cp:keywords/>
  <dc:description/>
  <cp:lastModifiedBy>Mostafa Nassar</cp:lastModifiedBy>
  <cp:revision>82</cp:revision>
  <cp:lastPrinted>2017-03-12T12:06:00Z</cp:lastPrinted>
  <dcterms:created xsi:type="dcterms:W3CDTF">2019-02-24T09:55:00Z</dcterms:created>
  <dcterms:modified xsi:type="dcterms:W3CDTF">2021-06-04T21:56:00Z</dcterms:modified>
</cp:coreProperties>
</file>